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E028C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4B7485B5" w14:textId="77777777" w:rsidR="00DF779B" w:rsidRDefault="00DF779B" w:rsidP="00DF779B">
      <w:pPr>
        <w:jc w:val="center"/>
        <w:rPr>
          <w:rFonts w:ascii="Arial Narrow" w:hAnsi="Arial Narrow" w:cs="Arial"/>
          <w:b/>
          <w:color w:val="333333"/>
          <w:sz w:val="24"/>
          <w:szCs w:val="24"/>
        </w:rPr>
      </w:pPr>
    </w:p>
    <w:p w14:paraId="503A4A38" w14:textId="77777777" w:rsidR="00DF779B" w:rsidRDefault="00DF779B" w:rsidP="00DF779B">
      <w:pPr>
        <w:jc w:val="center"/>
        <w:rPr>
          <w:rFonts w:ascii="Arial Narrow" w:hAnsi="Arial Narrow" w:cs="Arial"/>
          <w:b/>
          <w:color w:val="333333"/>
          <w:sz w:val="24"/>
          <w:szCs w:val="24"/>
        </w:rPr>
      </w:pPr>
    </w:p>
    <w:p w14:paraId="673E1B89" w14:textId="77777777" w:rsidR="00DF779B" w:rsidRDefault="00DF779B" w:rsidP="00DF779B">
      <w:pPr>
        <w:jc w:val="center"/>
        <w:rPr>
          <w:rFonts w:ascii="Arial Narrow" w:hAnsi="Arial Narrow" w:cs="Arial"/>
          <w:b/>
          <w:color w:val="333333"/>
          <w:sz w:val="24"/>
          <w:szCs w:val="24"/>
        </w:rPr>
      </w:pPr>
    </w:p>
    <w:p w14:paraId="54B344C3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7C61DF8D" w14:textId="77777777" w:rsidR="00DF779B" w:rsidRPr="00E535A4" w:rsidRDefault="00DF779B" w:rsidP="00E9490F">
      <w:pPr>
        <w:shd w:val="clear" w:color="auto" w:fill="FFFFFF"/>
        <w:jc w:val="center"/>
        <w:rPr>
          <w:rFonts w:ascii="Calibri" w:hAnsi="Calibri" w:cs="Calibri"/>
          <w:b/>
          <w:sz w:val="40"/>
          <w:szCs w:val="36"/>
        </w:rPr>
      </w:pPr>
      <w:r w:rsidRPr="00E535A4">
        <w:rPr>
          <w:rFonts w:ascii="Calibri" w:hAnsi="Calibri" w:cs="Calibri"/>
          <w:b/>
          <w:sz w:val="40"/>
          <w:szCs w:val="36"/>
        </w:rPr>
        <w:t xml:space="preserve">RELATÓRIO DE ATIVIDADES PRÁTICAS EM LABORATÓRIO </w:t>
      </w:r>
    </w:p>
    <w:p w14:paraId="51CA27F2" w14:textId="77777777" w:rsidR="00DF779B" w:rsidRPr="00E535A4" w:rsidRDefault="00DF779B" w:rsidP="00E9490F">
      <w:pPr>
        <w:shd w:val="clear" w:color="auto" w:fill="FFFFFF"/>
        <w:jc w:val="center"/>
        <w:rPr>
          <w:rFonts w:ascii="Calibri" w:hAnsi="Calibri" w:cs="Calibri"/>
          <w:b/>
          <w:sz w:val="40"/>
          <w:szCs w:val="36"/>
        </w:rPr>
      </w:pPr>
      <w:r w:rsidRPr="00E535A4">
        <w:rPr>
          <w:rFonts w:ascii="Calibri" w:hAnsi="Calibri" w:cs="Calibri"/>
          <w:b/>
          <w:sz w:val="40"/>
          <w:szCs w:val="36"/>
        </w:rPr>
        <w:t xml:space="preserve"> APRESENTAÇÃO DE PROJETOS</w:t>
      </w:r>
    </w:p>
    <w:p w14:paraId="536B5557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57B5D00F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74FBA70A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7544116E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4F5DB141" w14:textId="4E0553DA" w:rsidR="00E535A4" w:rsidRDefault="00E535A4" w:rsidP="00E535A4">
      <w:pPr>
        <w:jc w:val="center"/>
        <w:rPr>
          <w:rFonts w:ascii="Arial Narrow" w:hAnsi="Arial Narrow" w:cs="Arial"/>
          <w:b/>
          <w:color w:val="333333"/>
          <w:sz w:val="24"/>
          <w:szCs w:val="24"/>
        </w:rPr>
      </w:pPr>
      <w:r>
        <w:rPr>
          <w:rFonts w:ascii="Calibri" w:hAnsi="Calibri" w:cs="Calibri"/>
          <w:b/>
          <w:color w:val="333333"/>
          <w:sz w:val="36"/>
          <w:szCs w:val="36"/>
        </w:rPr>
        <w:t>Curso</w:t>
      </w:r>
      <w:r w:rsidRPr="00E9490F">
        <w:rPr>
          <w:rFonts w:ascii="Calibri" w:hAnsi="Calibri" w:cs="Calibri"/>
          <w:b/>
          <w:color w:val="333333"/>
          <w:sz w:val="36"/>
          <w:szCs w:val="36"/>
        </w:rPr>
        <w:t>:</w:t>
      </w:r>
      <w:r w:rsidR="00CE6A9F">
        <w:rPr>
          <w:rFonts w:ascii="Calibri" w:hAnsi="Calibri" w:cs="Calibri"/>
          <w:b/>
          <w:color w:val="333333"/>
          <w:sz w:val="36"/>
          <w:szCs w:val="36"/>
        </w:rPr>
        <w:t xml:space="preserve"> Engenharia </w:t>
      </w:r>
      <w:r w:rsidR="005F4642">
        <w:rPr>
          <w:rFonts w:ascii="Calibri" w:hAnsi="Calibri" w:cs="Calibri"/>
          <w:b/>
          <w:color w:val="333333"/>
          <w:sz w:val="36"/>
          <w:szCs w:val="36"/>
        </w:rPr>
        <w:t>da Computação</w:t>
      </w:r>
    </w:p>
    <w:p w14:paraId="5865F409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5A4FECE9" w14:textId="77777777" w:rsidR="00A50036" w:rsidRDefault="00A50036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47409936" w14:textId="32A9264B" w:rsidR="00A50036" w:rsidRDefault="00A50036" w:rsidP="00A50036">
      <w:pPr>
        <w:jc w:val="center"/>
        <w:rPr>
          <w:rFonts w:ascii="Arial Narrow" w:hAnsi="Arial Narrow" w:cs="Arial"/>
          <w:b/>
          <w:color w:val="333333"/>
          <w:sz w:val="24"/>
          <w:szCs w:val="24"/>
        </w:rPr>
      </w:pPr>
      <w:r>
        <w:rPr>
          <w:rFonts w:ascii="Calibri" w:hAnsi="Calibri" w:cs="Calibri"/>
          <w:b/>
          <w:color w:val="333333"/>
          <w:sz w:val="36"/>
          <w:szCs w:val="36"/>
        </w:rPr>
        <w:t>Termo</w:t>
      </w:r>
      <w:r w:rsidRPr="00E9490F">
        <w:rPr>
          <w:rFonts w:ascii="Calibri" w:hAnsi="Calibri" w:cs="Calibri"/>
          <w:b/>
          <w:color w:val="333333"/>
          <w:sz w:val="36"/>
          <w:szCs w:val="36"/>
        </w:rPr>
        <w:t>:</w:t>
      </w:r>
      <w:r w:rsidR="00CE6A9F">
        <w:rPr>
          <w:rFonts w:ascii="Calibri" w:hAnsi="Calibri" w:cs="Calibri"/>
          <w:b/>
          <w:color w:val="333333"/>
          <w:sz w:val="36"/>
          <w:szCs w:val="36"/>
        </w:rPr>
        <w:t xml:space="preserve"> 8° (Noturno).</w:t>
      </w:r>
    </w:p>
    <w:p w14:paraId="14427C0B" w14:textId="77777777" w:rsidR="00A50036" w:rsidRDefault="00A50036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559D7A27" w14:textId="77777777" w:rsidR="007D6677" w:rsidRDefault="007D6677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156400F0" w14:textId="3B67DAEC" w:rsidR="00DF779B" w:rsidRPr="00E9490F" w:rsidRDefault="00CF6BEF" w:rsidP="00DF779B">
      <w:pPr>
        <w:jc w:val="center"/>
        <w:rPr>
          <w:rFonts w:ascii="Calibri" w:hAnsi="Calibri" w:cs="Calibri"/>
          <w:b/>
          <w:color w:val="333333"/>
          <w:sz w:val="36"/>
          <w:szCs w:val="36"/>
        </w:rPr>
      </w:pPr>
      <w:r w:rsidRPr="00E9490F">
        <w:rPr>
          <w:rFonts w:ascii="Calibri" w:hAnsi="Calibri" w:cs="Calibri"/>
          <w:b/>
          <w:color w:val="333333"/>
          <w:sz w:val="36"/>
          <w:szCs w:val="36"/>
        </w:rPr>
        <w:t>D</w:t>
      </w:r>
      <w:r w:rsidR="00E24B46" w:rsidRPr="00E9490F">
        <w:rPr>
          <w:rFonts w:ascii="Calibri" w:hAnsi="Calibri" w:cs="Calibri"/>
          <w:b/>
          <w:color w:val="333333"/>
          <w:sz w:val="36"/>
          <w:szCs w:val="36"/>
        </w:rPr>
        <w:t>isciplina:</w:t>
      </w:r>
      <w:r w:rsidR="00CE6A9F">
        <w:rPr>
          <w:rFonts w:ascii="Calibri" w:hAnsi="Calibri" w:cs="Calibri"/>
          <w:b/>
          <w:color w:val="333333"/>
          <w:sz w:val="36"/>
          <w:szCs w:val="36"/>
        </w:rPr>
        <w:t xml:space="preserve"> Automação Industrial.</w:t>
      </w:r>
    </w:p>
    <w:p w14:paraId="3884B7B4" w14:textId="77777777" w:rsidR="007D6677" w:rsidRPr="00E9490F" w:rsidRDefault="007D6677" w:rsidP="00DF779B">
      <w:pPr>
        <w:jc w:val="center"/>
        <w:rPr>
          <w:rFonts w:ascii="Calibri" w:hAnsi="Calibri" w:cs="Calibri"/>
          <w:b/>
          <w:color w:val="333333"/>
          <w:sz w:val="36"/>
          <w:szCs w:val="36"/>
        </w:rPr>
      </w:pPr>
    </w:p>
    <w:p w14:paraId="568836ED" w14:textId="77777777" w:rsidR="00DF779B" w:rsidRPr="00E9490F" w:rsidRDefault="00DF779B" w:rsidP="00DF779B">
      <w:pPr>
        <w:jc w:val="center"/>
        <w:rPr>
          <w:rFonts w:ascii="Calibri" w:hAnsi="Calibri" w:cs="Calibri"/>
          <w:b/>
          <w:color w:val="333333"/>
          <w:sz w:val="36"/>
          <w:szCs w:val="36"/>
        </w:rPr>
      </w:pPr>
    </w:p>
    <w:p w14:paraId="42B00753" w14:textId="2D1FA928" w:rsidR="00DF779B" w:rsidRPr="00E9490F" w:rsidRDefault="008F6CA9" w:rsidP="00DF779B">
      <w:pPr>
        <w:jc w:val="center"/>
        <w:rPr>
          <w:rFonts w:ascii="Calibri" w:hAnsi="Calibri" w:cs="Calibri"/>
          <w:b/>
          <w:color w:val="333333"/>
          <w:sz w:val="36"/>
          <w:szCs w:val="36"/>
        </w:rPr>
      </w:pPr>
      <w:r w:rsidRPr="00E9490F">
        <w:rPr>
          <w:rFonts w:ascii="Calibri" w:hAnsi="Calibri" w:cs="Calibri"/>
          <w:b/>
          <w:color w:val="333333"/>
          <w:sz w:val="36"/>
          <w:szCs w:val="36"/>
        </w:rPr>
        <w:t xml:space="preserve">Projeto: </w:t>
      </w:r>
      <w:r w:rsidR="00CE6A9F">
        <w:rPr>
          <w:rFonts w:ascii="Calibri" w:hAnsi="Calibri" w:cs="Calibri"/>
          <w:b/>
          <w:color w:val="333333"/>
          <w:sz w:val="36"/>
          <w:szCs w:val="36"/>
        </w:rPr>
        <w:t>Corte de toras automatizado.</w:t>
      </w:r>
    </w:p>
    <w:p w14:paraId="7615E433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40E06BB1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7C90462E" w14:textId="77777777" w:rsidR="007D6677" w:rsidRDefault="007D6677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45E14D98" w14:textId="77777777" w:rsidR="007D6677" w:rsidRDefault="00270468" w:rsidP="007D6677">
      <w:pPr>
        <w:rPr>
          <w:rFonts w:ascii="Arial Narrow" w:hAnsi="Arial Narrow" w:cs="Arial"/>
          <w:b/>
          <w:color w:val="333333"/>
          <w:sz w:val="24"/>
          <w:szCs w:val="24"/>
        </w:rPr>
      </w:pPr>
      <w:r>
        <w:rPr>
          <w:rFonts w:ascii="Arial Narrow" w:hAnsi="Arial Narrow" w:cs="Arial"/>
          <w:b/>
          <w:color w:val="333333"/>
          <w:sz w:val="24"/>
          <w:szCs w:val="24"/>
        </w:rPr>
        <w:t>Acadêmico</w:t>
      </w:r>
      <w:r w:rsidR="007D6677">
        <w:rPr>
          <w:rFonts w:ascii="Arial Narrow" w:hAnsi="Arial Narrow" w:cs="Arial"/>
          <w:b/>
          <w:color w:val="333333"/>
          <w:sz w:val="24"/>
          <w:szCs w:val="24"/>
        </w:rPr>
        <w:t>(s)</w:t>
      </w:r>
      <w:r>
        <w:rPr>
          <w:rFonts w:ascii="Arial Narrow" w:hAnsi="Arial Narrow" w:cs="Arial"/>
          <w:b/>
          <w:color w:val="333333"/>
          <w:sz w:val="24"/>
          <w:szCs w:val="24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3969"/>
        <w:gridCol w:w="3118"/>
      </w:tblGrid>
      <w:tr w:rsidR="00E9490F" w:rsidRPr="00E9490F" w14:paraId="414F2A48" w14:textId="77777777" w:rsidTr="00E9490F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F6A95DC" w14:textId="77777777" w:rsidR="005B7FEB" w:rsidRPr="00E9490F" w:rsidRDefault="005B7FEB" w:rsidP="007D6677">
            <w:pPr>
              <w:rPr>
                <w:rFonts w:ascii="Arial Narrow" w:hAnsi="Arial Narrow" w:cs="Arial"/>
                <w:b/>
                <w:color w:val="333333"/>
                <w:sz w:val="18"/>
                <w:szCs w:val="18"/>
              </w:rPr>
            </w:pPr>
            <w:r w:rsidRPr="00E9490F">
              <w:rPr>
                <w:rFonts w:ascii="Arial Narrow" w:hAnsi="Arial Narrow" w:cs="Arial"/>
                <w:b/>
                <w:color w:val="333333"/>
                <w:sz w:val="18"/>
                <w:szCs w:val="18"/>
              </w:rPr>
              <w:t>RA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7040A5C" w14:textId="77777777" w:rsidR="005B7FEB" w:rsidRPr="00E9490F" w:rsidRDefault="005B7FEB" w:rsidP="007D6677">
            <w:pPr>
              <w:rPr>
                <w:rFonts w:ascii="Arial Narrow" w:hAnsi="Arial Narrow" w:cs="Arial"/>
                <w:b/>
                <w:color w:val="333333"/>
                <w:sz w:val="18"/>
                <w:szCs w:val="18"/>
              </w:rPr>
            </w:pPr>
            <w:r w:rsidRPr="00E9490F">
              <w:rPr>
                <w:rFonts w:ascii="Arial Narrow" w:hAnsi="Arial Narrow" w:cs="Arial"/>
                <w:b/>
                <w:color w:val="333333"/>
                <w:sz w:val="18"/>
                <w:szCs w:val="18"/>
              </w:rPr>
              <w:t>Nome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10E6BED" w14:textId="77777777" w:rsidR="005B7FEB" w:rsidRPr="00E9490F" w:rsidRDefault="0021330E" w:rsidP="007D6677">
            <w:pPr>
              <w:rPr>
                <w:rFonts w:ascii="Arial Narrow" w:hAnsi="Arial Narrow" w:cs="Arial"/>
                <w:b/>
                <w:color w:val="333333"/>
                <w:sz w:val="18"/>
                <w:szCs w:val="18"/>
              </w:rPr>
            </w:pPr>
            <w:r w:rsidRPr="00E9490F">
              <w:rPr>
                <w:rFonts w:ascii="Arial Narrow" w:hAnsi="Arial Narrow" w:cs="Arial"/>
                <w:b/>
                <w:color w:val="333333"/>
                <w:sz w:val="18"/>
                <w:szCs w:val="18"/>
              </w:rPr>
              <w:t>Assinatura</w:t>
            </w:r>
          </w:p>
        </w:tc>
      </w:tr>
      <w:tr w:rsidR="00E9490F" w:rsidRPr="00E9490F" w14:paraId="771823C1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5D510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9B968A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EAE9CC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  <w:tr w:rsidR="00E9490F" w:rsidRPr="00E9490F" w14:paraId="3E8AB661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096F3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4BE197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1A1453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  <w:tr w:rsidR="00E9490F" w:rsidRPr="00E9490F" w14:paraId="7891815B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37563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3B421D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6422A3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  <w:tr w:rsidR="00E9490F" w:rsidRPr="00E9490F" w14:paraId="1A480566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C7E77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2C5F31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4CAAF9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  <w:tr w:rsidR="00E9490F" w:rsidRPr="00E9490F" w14:paraId="0118A15D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3E5F5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99C1EB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B12D03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  <w:tr w:rsidR="00E9490F" w:rsidRPr="00E9490F" w14:paraId="625C72A4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1506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A4F6A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455862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  <w:tr w:rsidR="00E9490F" w:rsidRPr="00E9490F" w14:paraId="45D22379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E73B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017A42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BBF5D2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  <w:tr w:rsidR="00E9490F" w:rsidRPr="00E9490F" w14:paraId="3D9AAE3B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BCEA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0727CA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8E2E7F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  <w:tr w:rsidR="00E9490F" w:rsidRPr="00E9490F" w14:paraId="3B8F9422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DD14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A04BB2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848FDB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  <w:tr w:rsidR="00E9490F" w:rsidRPr="00E9490F" w14:paraId="0CFC686C" w14:textId="77777777" w:rsidTr="00E9490F">
        <w:trPr>
          <w:trHeight w:val="313"/>
        </w:trPr>
        <w:tc>
          <w:tcPr>
            <w:tcW w:w="9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2B273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F48DF0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F617D0" w14:textId="77777777" w:rsidR="005B7FEB" w:rsidRPr="00E9490F" w:rsidRDefault="005B7FEB" w:rsidP="00FF534D">
            <w:pPr>
              <w:rPr>
                <w:rFonts w:ascii="Arial Narrow" w:hAnsi="Arial Narrow" w:cs="Arial"/>
                <w:b/>
                <w:color w:val="333333"/>
                <w:sz w:val="24"/>
                <w:szCs w:val="24"/>
              </w:rPr>
            </w:pPr>
          </w:p>
        </w:tc>
      </w:tr>
    </w:tbl>
    <w:p w14:paraId="4A3EB340" w14:textId="77777777" w:rsidR="00DF779B" w:rsidRPr="00E24B46" w:rsidRDefault="00DF779B" w:rsidP="00D01D54">
      <w:pPr>
        <w:jc w:val="right"/>
        <w:rPr>
          <w:rFonts w:ascii="Arial Narrow" w:hAnsi="Arial Narrow" w:cs="Arial"/>
          <w:b/>
          <w:i/>
          <w:color w:val="333333"/>
          <w:sz w:val="24"/>
          <w:szCs w:val="24"/>
        </w:rPr>
      </w:pPr>
    </w:p>
    <w:p w14:paraId="626F8B0B" w14:textId="77777777" w:rsidR="00DF779B" w:rsidRPr="00E24B46" w:rsidRDefault="00DF779B" w:rsidP="00D01D54">
      <w:pPr>
        <w:jc w:val="right"/>
        <w:rPr>
          <w:rFonts w:ascii="Arial Narrow" w:hAnsi="Arial Narrow" w:cs="Arial"/>
          <w:b/>
          <w:i/>
          <w:color w:val="333333"/>
          <w:sz w:val="24"/>
          <w:szCs w:val="24"/>
        </w:rPr>
      </w:pPr>
    </w:p>
    <w:p w14:paraId="6C361B4E" w14:textId="77777777" w:rsidR="00DF779B" w:rsidRPr="00E24B46" w:rsidRDefault="007D6677" w:rsidP="00D01D54">
      <w:pPr>
        <w:jc w:val="right"/>
        <w:rPr>
          <w:rFonts w:ascii="Arial Narrow" w:hAnsi="Arial Narrow" w:cs="Arial"/>
          <w:b/>
          <w:i/>
          <w:color w:val="333333"/>
          <w:sz w:val="24"/>
          <w:szCs w:val="24"/>
        </w:rPr>
      </w:pPr>
      <w:r w:rsidRPr="00E24B46">
        <w:rPr>
          <w:rFonts w:ascii="Arial Narrow" w:hAnsi="Arial Narrow" w:cs="Arial"/>
          <w:b/>
          <w:i/>
          <w:color w:val="333333"/>
          <w:sz w:val="24"/>
          <w:szCs w:val="24"/>
        </w:rPr>
        <w:t>Professor(es):</w:t>
      </w:r>
    </w:p>
    <w:p w14:paraId="72C27844" w14:textId="77777777" w:rsidR="007D6677" w:rsidRDefault="007D6677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  <w:r>
        <w:rPr>
          <w:rFonts w:ascii="Arial Narrow" w:hAnsi="Arial Narrow" w:cs="Arial"/>
          <w:b/>
          <w:color w:val="333333"/>
          <w:sz w:val="24"/>
          <w:szCs w:val="24"/>
        </w:rPr>
        <w:t>Amadeu Zanon Neto</w:t>
      </w:r>
    </w:p>
    <w:p w14:paraId="298CCF80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1A0132A6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3B00D948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2A9C63DE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17B42AED" w14:textId="77777777" w:rsidR="00DF779B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</w:p>
    <w:p w14:paraId="75DF7766" w14:textId="77777777" w:rsidR="00DF779B" w:rsidRPr="00D32606" w:rsidRDefault="00DF779B" w:rsidP="00DF779B">
      <w:pPr>
        <w:pStyle w:val="Standard"/>
        <w:spacing w:line="100" w:lineRule="atLeast"/>
        <w:jc w:val="center"/>
        <w:rPr>
          <w:rFonts w:ascii="Arial" w:hAnsi="Arial" w:cs="Arial"/>
          <w:b/>
        </w:rPr>
      </w:pPr>
      <w:r w:rsidRPr="00D32606">
        <w:rPr>
          <w:rFonts w:ascii="Arial" w:hAnsi="Arial" w:cs="Arial"/>
          <w:b/>
        </w:rPr>
        <w:t>Araçatuba-SP</w:t>
      </w:r>
    </w:p>
    <w:p w14:paraId="18F471D4" w14:textId="6DFC96E6" w:rsidR="00DF779B" w:rsidRDefault="00DF779B" w:rsidP="00DF779B">
      <w:pPr>
        <w:pStyle w:val="Standard"/>
        <w:spacing w:line="100" w:lineRule="atLeast"/>
        <w:jc w:val="center"/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szCs w:val="28"/>
        </w:rPr>
        <w:t>20</w:t>
      </w:r>
      <w:r w:rsidR="008B2A09">
        <w:rPr>
          <w:rFonts w:ascii="Arial" w:hAnsi="Arial" w:cs="Arial"/>
          <w:b/>
          <w:szCs w:val="28"/>
        </w:rPr>
        <w:t>2</w:t>
      </w:r>
      <w:r w:rsidR="003B636D">
        <w:rPr>
          <w:rFonts w:ascii="Arial" w:hAnsi="Arial" w:cs="Arial"/>
          <w:b/>
          <w:szCs w:val="28"/>
        </w:rPr>
        <w:t>6</w:t>
      </w:r>
    </w:p>
    <w:p w14:paraId="74BF8989" w14:textId="77777777" w:rsidR="00D01D54" w:rsidRPr="000571C4" w:rsidRDefault="00DF779B" w:rsidP="00D01D54">
      <w:pPr>
        <w:jc w:val="right"/>
        <w:rPr>
          <w:rFonts w:ascii="Arial Narrow" w:hAnsi="Arial Narrow" w:cs="Arial"/>
          <w:b/>
          <w:color w:val="333333"/>
          <w:sz w:val="24"/>
          <w:szCs w:val="24"/>
        </w:rPr>
      </w:pPr>
      <w:r>
        <w:rPr>
          <w:rFonts w:ascii="Arial Narrow" w:hAnsi="Arial Narrow" w:cs="Arial"/>
          <w:b/>
          <w:color w:val="333333"/>
          <w:sz w:val="24"/>
          <w:szCs w:val="24"/>
        </w:rPr>
        <w:br w:type="page"/>
      </w:r>
      <w:r w:rsidR="00000000">
        <w:rPr>
          <w:noProof/>
        </w:rPr>
        <w:lastRenderedPageBreak/>
        <w:pict w14:anchorId="0B43E2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s2051" type="#_x0000_t75" style="position:absolute;left:0;text-align:left;margin-left:-2.45pt;margin-top:-12.65pt;width:44.25pt;height:51.8pt;z-index:-1;visibility:visible" wrapcoords="-460 0 -460 21207 21600 21207 21600 0 -460 0">
            <v:imagedata r:id="rId8" o:title=""/>
            <w10:wrap type="through"/>
          </v:shape>
        </w:pict>
      </w:r>
      <w:r w:rsidR="00D01D54" w:rsidRPr="000571C4">
        <w:rPr>
          <w:rFonts w:ascii="Arial Narrow" w:hAnsi="Arial Narrow" w:cs="Arial"/>
          <w:b/>
          <w:color w:val="333333"/>
          <w:sz w:val="24"/>
          <w:szCs w:val="24"/>
        </w:rPr>
        <w:t xml:space="preserve">Centro Universitário Católico </w:t>
      </w:r>
      <w:r w:rsidR="00D01D54">
        <w:rPr>
          <w:rFonts w:ascii="Arial Narrow" w:hAnsi="Arial Narrow" w:cs="Arial"/>
          <w:b/>
          <w:color w:val="333333"/>
          <w:sz w:val="24"/>
          <w:szCs w:val="24"/>
        </w:rPr>
        <w:t xml:space="preserve">Salesiano </w:t>
      </w:r>
      <w:r w:rsidR="00D01D54" w:rsidRPr="000571C4">
        <w:rPr>
          <w:rFonts w:ascii="Arial Narrow" w:hAnsi="Arial Narrow" w:cs="Arial"/>
          <w:b/>
          <w:color w:val="333333"/>
          <w:sz w:val="24"/>
          <w:szCs w:val="24"/>
        </w:rPr>
        <w:t>Auxilium</w:t>
      </w:r>
    </w:p>
    <w:p w14:paraId="730C3D75" w14:textId="77777777" w:rsidR="00D01D54" w:rsidRPr="00DF779B" w:rsidRDefault="00D01D54" w:rsidP="00D01D54">
      <w:pPr>
        <w:jc w:val="right"/>
        <w:rPr>
          <w:rFonts w:ascii="Arial Narrow" w:hAnsi="Arial Narrow" w:cs="Arial"/>
          <w:b/>
          <w:sz w:val="16"/>
          <w:szCs w:val="16"/>
        </w:rPr>
      </w:pPr>
    </w:p>
    <w:p w14:paraId="379EB8E6" w14:textId="77777777" w:rsidR="00D01D54" w:rsidRDefault="00D01D54" w:rsidP="00D01D54">
      <w:pPr>
        <w:jc w:val="right"/>
        <w:rPr>
          <w:rFonts w:ascii="Arial Narrow" w:hAnsi="Arial Narrow" w:cs="Arial"/>
          <w:sz w:val="16"/>
          <w:szCs w:val="16"/>
        </w:rPr>
      </w:pPr>
      <w:r w:rsidRPr="002610B7">
        <w:rPr>
          <w:rFonts w:ascii="Arial Narrow" w:hAnsi="Arial Narrow" w:cs="Arial"/>
          <w:sz w:val="16"/>
          <w:szCs w:val="16"/>
        </w:rPr>
        <w:t>Araçatuba / SP</w:t>
      </w:r>
    </w:p>
    <w:p w14:paraId="5F283215" w14:textId="77777777" w:rsidR="005D18C2" w:rsidRDefault="005D18C2" w:rsidP="00D01D54">
      <w:pPr>
        <w:jc w:val="right"/>
        <w:rPr>
          <w:rFonts w:ascii="Arial Narrow" w:hAnsi="Arial Narrow" w:cs="Arial"/>
          <w:sz w:val="16"/>
          <w:szCs w:val="16"/>
        </w:rPr>
      </w:pPr>
    </w:p>
    <w:p w14:paraId="24164A5D" w14:textId="77777777" w:rsidR="00A72B1E" w:rsidRPr="00A72B1E" w:rsidRDefault="00A72B1E" w:rsidP="00580220">
      <w:pPr>
        <w:shd w:val="clear" w:color="auto" w:fill="000000"/>
        <w:jc w:val="center"/>
        <w:rPr>
          <w:rFonts w:ascii="Arial Narrow" w:hAnsi="Arial Narrow" w:cs="Arial"/>
          <w:b/>
          <w:sz w:val="28"/>
          <w:szCs w:val="28"/>
        </w:rPr>
      </w:pPr>
      <w:r w:rsidRPr="00A72B1E">
        <w:rPr>
          <w:rFonts w:ascii="Arial Narrow" w:hAnsi="Arial Narrow" w:cs="Arial"/>
          <w:b/>
          <w:sz w:val="28"/>
          <w:szCs w:val="28"/>
        </w:rPr>
        <w:t>RELATÓRIO DE ATIVIDADES PRÁTICAS EM LABORATÓRIO</w:t>
      </w:r>
      <w:r w:rsidR="00956C1D">
        <w:rPr>
          <w:rFonts w:ascii="Arial Narrow" w:hAnsi="Arial Narrow" w:cs="Arial"/>
          <w:b/>
          <w:sz w:val="28"/>
          <w:szCs w:val="28"/>
        </w:rPr>
        <w:t xml:space="preserve"> – APRESENTAÇÃO DE PROJETOS</w:t>
      </w:r>
    </w:p>
    <w:p w14:paraId="062F997F" w14:textId="77777777" w:rsidR="00D01D54" w:rsidRDefault="00D01D54" w:rsidP="00D01D54">
      <w:pPr>
        <w:jc w:val="right"/>
        <w:rPr>
          <w:rFonts w:ascii="Arial Narrow" w:hAnsi="Arial Narrow" w:cs="Arial"/>
          <w:sz w:val="10"/>
          <w:szCs w:val="10"/>
        </w:rPr>
      </w:pPr>
    </w:p>
    <w:tbl>
      <w:tblPr>
        <w:tblW w:w="1077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63"/>
        <w:gridCol w:w="1248"/>
        <w:gridCol w:w="1068"/>
        <w:gridCol w:w="1768"/>
        <w:gridCol w:w="2627"/>
      </w:tblGrid>
      <w:tr w:rsidR="00D01D54" w14:paraId="5DE282A9" w14:textId="77777777" w:rsidTr="003E4690">
        <w:trPr>
          <w:trHeight w:val="170"/>
        </w:trPr>
        <w:tc>
          <w:tcPr>
            <w:tcW w:w="4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B204A17" w14:textId="77777777" w:rsidR="00D01D54" w:rsidRDefault="00D01D54" w:rsidP="00FF534D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/>
                <w:b/>
                <w:sz w:val="12"/>
                <w:szCs w:val="12"/>
                <w:lang w:eastAsia="en-US"/>
              </w:rPr>
            </w:pPr>
            <w:r>
              <w:rPr>
                <w:rFonts w:ascii="Arial Narrow" w:hAnsi="Arial Narrow"/>
                <w:b/>
                <w:sz w:val="12"/>
                <w:szCs w:val="12"/>
              </w:rPr>
              <w:t>CURSO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0C753F5" w14:textId="77777777" w:rsidR="00D01D54" w:rsidRDefault="00D01D54" w:rsidP="00FF534D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/>
                <w:b/>
                <w:sz w:val="12"/>
                <w:szCs w:val="12"/>
                <w:lang w:eastAsia="en-US"/>
              </w:rPr>
            </w:pPr>
            <w:r>
              <w:rPr>
                <w:rFonts w:ascii="Arial Narrow" w:hAnsi="Arial Narrow"/>
                <w:b/>
                <w:sz w:val="12"/>
                <w:szCs w:val="12"/>
              </w:rPr>
              <w:t>TERMO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9ECC4BC" w14:textId="77777777" w:rsidR="00D01D54" w:rsidRDefault="00D01D54" w:rsidP="00FF534D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/>
                <w:b/>
                <w:sz w:val="12"/>
                <w:szCs w:val="12"/>
                <w:lang w:eastAsia="en-US"/>
              </w:rPr>
            </w:pPr>
            <w:r>
              <w:rPr>
                <w:rFonts w:ascii="Arial Narrow" w:hAnsi="Arial Narrow"/>
                <w:b/>
                <w:sz w:val="12"/>
                <w:szCs w:val="12"/>
              </w:rPr>
              <w:t>PERIODO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B4414E5" w14:textId="77777777" w:rsidR="00D01D54" w:rsidRDefault="00D01D54" w:rsidP="00FF534D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/>
                <w:b/>
                <w:sz w:val="12"/>
                <w:szCs w:val="12"/>
                <w:lang w:eastAsia="en-US"/>
              </w:rPr>
            </w:pPr>
            <w:r>
              <w:rPr>
                <w:rFonts w:ascii="Arial Narrow" w:hAnsi="Arial Narrow"/>
                <w:b/>
                <w:sz w:val="12"/>
                <w:szCs w:val="12"/>
              </w:rPr>
              <w:t>DISCIPLINA</w:t>
            </w:r>
          </w:p>
        </w:tc>
      </w:tr>
      <w:tr w:rsidR="00D01D54" w:rsidRPr="00BA25D9" w14:paraId="299F18E6" w14:textId="77777777" w:rsidTr="00BA25D9">
        <w:trPr>
          <w:trHeight w:val="429"/>
        </w:trPr>
        <w:tc>
          <w:tcPr>
            <w:tcW w:w="4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B75B2" w14:textId="788E1D51" w:rsidR="00D01D54" w:rsidRPr="00BA25D9" w:rsidRDefault="00BA25D9" w:rsidP="00BA25D9">
            <w:pPr>
              <w:pStyle w:val="Cabealho"/>
              <w:spacing w:line="276" w:lineRule="auto"/>
              <w:outlineLvl w:val="0"/>
              <w:rPr>
                <w:rFonts w:ascii="Arial Narrow" w:hAnsi="Arial Narrow" w:cs="Arial"/>
                <w:b/>
                <w:szCs w:val="16"/>
                <w:lang w:eastAsia="en-US"/>
              </w:rPr>
            </w:pPr>
            <w:r w:rsidRPr="00BA25D9">
              <w:rPr>
                <w:rFonts w:ascii="Arial Narrow" w:hAnsi="Arial Narrow" w:cs="Arial"/>
                <w:b/>
                <w:szCs w:val="16"/>
                <w:lang w:eastAsia="en-US"/>
              </w:rPr>
              <w:t>ENGENHARIA</w:t>
            </w:r>
            <w:r w:rsidR="00405259">
              <w:rPr>
                <w:rFonts w:ascii="Arial Narrow" w:hAnsi="Arial Narrow" w:cs="Arial"/>
                <w:b/>
                <w:szCs w:val="16"/>
                <w:lang w:eastAsia="en-US"/>
              </w:rPr>
              <w:t xml:space="preserve"> </w:t>
            </w:r>
            <w:r w:rsidR="005F4642">
              <w:rPr>
                <w:rFonts w:ascii="Arial Narrow" w:hAnsi="Arial Narrow" w:cs="Arial"/>
                <w:b/>
                <w:szCs w:val="16"/>
                <w:lang w:eastAsia="en-US"/>
              </w:rPr>
              <w:t>DA COMPUTAÇÃO</w:t>
            </w:r>
          </w:p>
        </w:tc>
        <w:tc>
          <w:tcPr>
            <w:tcW w:w="1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F0183" w14:textId="15370BCC" w:rsidR="00D01D54" w:rsidRPr="00BA25D9" w:rsidRDefault="00405259" w:rsidP="00BA25D9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 w:cs="Arial"/>
                <w:b/>
                <w:szCs w:val="16"/>
                <w:lang w:eastAsia="en-US"/>
              </w:rPr>
            </w:pPr>
            <w:r>
              <w:rPr>
                <w:rFonts w:ascii="Arial Narrow" w:hAnsi="Arial Narrow" w:cs="Arial"/>
                <w:b/>
                <w:szCs w:val="16"/>
                <w:lang w:eastAsia="en-US"/>
              </w:rPr>
              <w:t>8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9BBE1" w14:textId="16366A80" w:rsidR="00D01D54" w:rsidRPr="00BA25D9" w:rsidRDefault="00405259" w:rsidP="00BA25D9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 w:cs="Arial"/>
                <w:b/>
                <w:szCs w:val="16"/>
                <w:lang w:eastAsia="en-US"/>
              </w:rPr>
            </w:pPr>
            <w:r>
              <w:rPr>
                <w:rFonts w:ascii="Arial Narrow" w:hAnsi="Arial Narrow" w:cs="Arial"/>
                <w:b/>
                <w:szCs w:val="16"/>
                <w:lang w:eastAsia="en-US"/>
              </w:rPr>
              <w:t>NOTURNO</w:t>
            </w:r>
          </w:p>
        </w:tc>
        <w:tc>
          <w:tcPr>
            <w:tcW w:w="4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996E8" w14:textId="6C183B28" w:rsidR="00D01D54" w:rsidRPr="00BA25D9" w:rsidRDefault="00405259" w:rsidP="00BA25D9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 w:cs="Arial"/>
                <w:b/>
                <w:szCs w:val="16"/>
                <w:lang w:eastAsia="en-US"/>
              </w:rPr>
            </w:pPr>
            <w:r>
              <w:rPr>
                <w:rFonts w:ascii="Arial Narrow" w:hAnsi="Arial Narrow" w:cs="Arial"/>
                <w:b/>
                <w:szCs w:val="16"/>
                <w:lang w:eastAsia="en-US"/>
              </w:rPr>
              <w:t>AUTOMAÇÃO INDUSTRIAL</w:t>
            </w:r>
          </w:p>
        </w:tc>
      </w:tr>
      <w:tr w:rsidR="00D01D54" w14:paraId="7DE69023" w14:textId="77777777" w:rsidTr="003E4690">
        <w:trPr>
          <w:trHeight w:val="170"/>
        </w:trPr>
        <w:tc>
          <w:tcPr>
            <w:tcW w:w="63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78B087E" w14:textId="77777777" w:rsidR="00D01D54" w:rsidRDefault="00D01D54" w:rsidP="00FF534D">
            <w:pPr>
              <w:pStyle w:val="Cabealho"/>
              <w:spacing w:line="276" w:lineRule="auto"/>
              <w:outlineLvl w:val="0"/>
              <w:rPr>
                <w:rFonts w:ascii="Arial Narrow" w:hAnsi="Arial Narrow"/>
                <w:b/>
                <w:sz w:val="12"/>
                <w:szCs w:val="12"/>
                <w:lang w:eastAsia="en-US"/>
              </w:rPr>
            </w:pPr>
            <w:r>
              <w:rPr>
                <w:rFonts w:ascii="Arial Narrow" w:hAnsi="Arial Narrow"/>
                <w:b/>
                <w:sz w:val="12"/>
                <w:szCs w:val="12"/>
              </w:rPr>
              <w:t>PROFESSOR(A)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BD1BAEB" w14:textId="77777777" w:rsidR="00D01D54" w:rsidRDefault="00190565" w:rsidP="00304964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/>
                <w:b/>
                <w:sz w:val="12"/>
                <w:szCs w:val="12"/>
                <w:lang w:eastAsia="en-US"/>
              </w:rPr>
            </w:pPr>
            <w:r>
              <w:rPr>
                <w:rFonts w:ascii="Arial Narrow" w:hAnsi="Arial Narrow"/>
                <w:b/>
                <w:sz w:val="12"/>
                <w:szCs w:val="12"/>
              </w:rPr>
              <w:t>LABORAT</w:t>
            </w:r>
            <w:r w:rsidR="00304964">
              <w:rPr>
                <w:rFonts w:ascii="Arial Narrow" w:hAnsi="Arial Narrow"/>
                <w:b/>
                <w:sz w:val="12"/>
                <w:szCs w:val="12"/>
              </w:rPr>
              <w:t>Ó</w:t>
            </w:r>
            <w:r>
              <w:rPr>
                <w:rFonts w:ascii="Arial Narrow" w:hAnsi="Arial Narrow"/>
                <w:b/>
                <w:sz w:val="12"/>
                <w:szCs w:val="12"/>
              </w:rPr>
              <w:t>RIO / SALA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7FC877E" w14:textId="77777777" w:rsidR="00D01D54" w:rsidRDefault="003847BA" w:rsidP="00FF534D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/>
                <w:b/>
                <w:sz w:val="12"/>
                <w:szCs w:val="12"/>
                <w:lang w:eastAsia="en-US"/>
              </w:rPr>
            </w:pPr>
            <w:r>
              <w:rPr>
                <w:rFonts w:ascii="Arial Narrow" w:hAnsi="Arial Narrow"/>
                <w:b/>
                <w:sz w:val="12"/>
                <w:szCs w:val="12"/>
              </w:rPr>
              <w:t xml:space="preserve">ATIVIDADE </w:t>
            </w:r>
          </w:p>
        </w:tc>
      </w:tr>
      <w:tr w:rsidR="00D01D54" w14:paraId="39486C81" w14:textId="77777777" w:rsidTr="00D522DD">
        <w:trPr>
          <w:trHeight w:val="227"/>
        </w:trPr>
        <w:tc>
          <w:tcPr>
            <w:tcW w:w="63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484BB" w14:textId="77777777" w:rsidR="00D01D54" w:rsidRDefault="00D522DD" w:rsidP="00D522DD">
            <w:pPr>
              <w:pStyle w:val="Cabealho"/>
              <w:spacing w:line="276" w:lineRule="auto"/>
              <w:outlineLvl w:val="0"/>
              <w:rPr>
                <w:rFonts w:ascii="Arial Narrow" w:hAnsi="Arial Narrow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  <w:lang w:eastAsia="en-US"/>
              </w:rPr>
              <w:t>AMADEU ZANON NETO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4B0B5" w14:textId="0246A152" w:rsidR="00D01D54" w:rsidRDefault="00405259" w:rsidP="00FF534D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  <w:lang w:eastAsia="en-US"/>
              </w:rPr>
              <w:t>LABORATÓRIO</w:t>
            </w:r>
          </w:p>
        </w:tc>
        <w:tc>
          <w:tcPr>
            <w:tcW w:w="2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BE120" w14:textId="61B90DCA" w:rsidR="00D01D54" w:rsidRPr="00EE7D6B" w:rsidRDefault="00405259" w:rsidP="00FF534D">
            <w:pPr>
              <w:pStyle w:val="Cabealho"/>
              <w:spacing w:line="276" w:lineRule="auto"/>
              <w:jc w:val="center"/>
              <w:outlineLvl w:val="0"/>
              <w:rPr>
                <w:rFonts w:ascii="Arial Narrow" w:hAnsi="Arial Narrow" w:cs="Arial"/>
                <w:b/>
                <w:sz w:val="24"/>
                <w:szCs w:val="24"/>
                <w:lang w:eastAsia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eastAsia="en-US"/>
              </w:rPr>
              <w:t>0</w:t>
            </w:r>
            <w:r w:rsidR="005F4642">
              <w:rPr>
                <w:rFonts w:ascii="Arial Narrow" w:hAnsi="Arial Narrow" w:cs="Arial"/>
                <w:b/>
                <w:sz w:val="24"/>
                <w:szCs w:val="24"/>
                <w:lang w:eastAsia="en-US"/>
              </w:rPr>
              <w:t>1</w:t>
            </w:r>
            <w:r>
              <w:rPr>
                <w:rFonts w:ascii="Arial Narrow" w:hAnsi="Arial Narrow" w:cs="Arial"/>
                <w:b/>
                <w:sz w:val="24"/>
                <w:szCs w:val="24"/>
                <w:lang w:eastAsia="en-US"/>
              </w:rPr>
              <w:t>/202</w:t>
            </w:r>
            <w:r w:rsidR="003B636D">
              <w:rPr>
                <w:rFonts w:ascii="Arial Narrow" w:hAnsi="Arial Narrow" w:cs="Arial"/>
                <w:b/>
                <w:sz w:val="24"/>
                <w:szCs w:val="24"/>
                <w:lang w:eastAsia="en-US"/>
              </w:rPr>
              <w:t>6</w:t>
            </w:r>
          </w:p>
        </w:tc>
      </w:tr>
    </w:tbl>
    <w:p w14:paraId="2A776F93" w14:textId="77777777" w:rsidR="003351A9" w:rsidRPr="00580220" w:rsidRDefault="00D9590C" w:rsidP="001E01ED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Cs w:val="16"/>
        </w:rPr>
      </w:pPr>
      <w:r w:rsidRPr="00580220">
        <w:rPr>
          <w:rFonts w:ascii="Calibri" w:hAnsi="Calibri" w:cs="Calibri"/>
          <w:b/>
          <w:szCs w:val="16"/>
        </w:rPr>
        <w:t>Aluno(s)</w:t>
      </w:r>
      <w:r w:rsidR="00FD67BA" w:rsidRPr="00580220">
        <w:rPr>
          <w:rFonts w:ascii="Calibri" w:hAnsi="Calibri" w:cs="Calibri"/>
          <w:b/>
          <w:szCs w:val="16"/>
        </w:rPr>
        <w:t>: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850"/>
        <w:gridCol w:w="3692"/>
        <w:gridCol w:w="561"/>
        <w:gridCol w:w="992"/>
        <w:gridCol w:w="4111"/>
      </w:tblGrid>
      <w:tr w:rsidR="00580220" w:rsidRPr="00580220" w14:paraId="6FF0B273" w14:textId="77777777" w:rsidTr="00580220">
        <w:tc>
          <w:tcPr>
            <w:tcW w:w="534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14:paraId="430024A8" w14:textId="77777777" w:rsidR="003351A9" w:rsidRPr="00580220" w:rsidRDefault="00EF7B63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#</w:t>
            </w:r>
          </w:p>
        </w:tc>
        <w:tc>
          <w:tcPr>
            <w:tcW w:w="850" w:type="dxa"/>
            <w:tcBorders>
              <w:top w:val="single" w:sz="4" w:space="0" w:color="auto"/>
            </w:tcBorders>
            <w:shd w:val="clear" w:color="auto" w:fill="D9D9D9"/>
          </w:tcPr>
          <w:p w14:paraId="778B1B18" w14:textId="77777777" w:rsidR="003351A9" w:rsidRPr="00580220" w:rsidRDefault="003351A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RA</w:t>
            </w:r>
          </w:p>
        </w:tc>
        <w:tc>
          <w:tcPr>
            <w:tcW w:w="3692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</w:tcPr>
          <w:p w14:paraId="2E9B4E4C" w14:textId="77777777" w:rsidR="003351A9" w:rsidRPr="00580220" w:rsidRDefault="003351A9" w:rsidP="00D01D54">
            <w:pPr>
              <w:pStyle w:val="Cabealho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Nome</w:t>
            </w:r>
          </w:p>
        </w:tc>
        <w:tc>
          <w:tcPr>
            <w:tcW w:w="561" w:type="dxa"/>
            <w:tcBorders>
              <w:left w:val="single" w:sz="4" w:space="0" w:color="auto"/>
            </w:tcBorders>
            <w:shd w:val="clear" w:color="auto" w:fill="D9D9D9"/>
          </w:tcPr>
          <w:p w14:paraId="171786B7" w14:textId="77777777" w:rsidR="003351A9" w:rsidRPr="00580220" w:rsidRDefault="00EF7B63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#</w:t>
            </w:r>
          </w:p>
        </w:tc>
        <w:tc>
          <w:tcPr>
            <w:tcW w:w="992" w:type="dxa"/>
            <w:shd w:val="clear" w:color="auto" w:fill="D9D9D9"/>
          </w:tcPr>
          <w:p w14:paraId="7C97CA6E" w14:textId="77777777" w:rsidR="003351A9" w:rsidRPr="00580220" w:rsidRDefault="003351A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RA</w:t>
            </w:r>
          </w:p>
        </w:tc>
        <w:tc>
          <w:tcPr>
            <w:tcW w:w="4111" w:type="dxa"/>
            <w:shd w:val="clear" w:color="auto" w:fill="D9D9D9"/>
          </w:tcPr>
          <w:p w14:paraId="663DE7C1" w14:textId="77777777" w:rsidR="003351A9" w:rsidRPr="00580220" w:rsidRDefault="003351A9" w:rsidP="00D01D54">
            <w:pPr>
              <w:pStyle w:val="Cabealho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Nome</w:t>
            </w:r>
          </w:p>
        </w:tc>
      </w:tr>
      <w:tr w:rsidR="00580220" w:rsidRPr="00580220" w14:paraId="51F0DD11" w14:textId="77777777" w:rsidTr="00580220">
        <w:trPr>
          <w:trHeight w:val="309"/>
        </w:trPr>
        <w:tc>
          <w:tcPr>
            <w:tcW w:w="534" w:type="dxa"/>
            <w:tcBorders>
              <w:left w:val="single" w:sz="4" w:space="0" w:color="auto"/>
            </w:tcBorders>
          </w:tcPr>
          <w:p w14:paraId="7FFACFB9" w14:textId="77777777" w:rsidR="001E01ED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  <w:tc>
          <w:tcPr>
            <w:tcW w:w="850" w:type="dxa"/>
          </w:tcPr>
          <w:p w14:paraId="53FFE66A" w14:textId="77777777" w:rsidR="001E01ED" w:rsidRPr="00580220" w:rsidRDefault="001E01ED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3692" w:type="dxa"/>
            <w:tcBorders>
              <w:right w:val="single" w:sz="4" w:space="0" w:color="auto"/>
            </w:tcBorders>
          </w:tcPr>
          <w:p w14:paraId="1B37543D" w14:textId="77777777" w:rsidR="001E01ED" w:rsidRPr="00580220" w:rsidRDefault="001E01ED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  <w:tcBorders>
              <w:left w:val="single" w:sz="4" w:space="0" w:color="auto"/>
            </w:tcBorders>
          </w:tcPr>
          <w:p w14:paraId="34A778EF" w14:textId="77777777" w:rsidR="001E01ED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6</w:t>
            </w:r>
          </w:p>
        </w:tc>
        <w:tc>
          <w:tcPr>
            <w:tcW w:w="992" w:type="dxa"/>
          </w:tcPr>
          <w:p w14:paraId="17D73B53" w14:textId="77777777" w:rsidR="001E01ED" w:rsidRPr="00580220" w:rsidRDefault="001E01ED" w:rsidP="00580220">
            <w:pPr>
              <w:pStyle w:val="Cabealho"/>
              <w:jc w:val="center"/>
              <w:rPr>
                <w:rFonts w:ascii="Calibri" w:hAnsi="Calibri" w:cs="Calibri"/>
                <w:szCs w:val="16"/>
              </w:rPr>
            </w:pPr>
          </w:p>
        </w:tc>
        <w:tc>
          <w:tcPr>
            <w:tcW w:w="4111" w:type="dxa"/>
          </w:tcPr>
          <w:p w14:paraId="370B921B" w14:textId="77777777" w:rsidR="001E01ED" w:rsidRPr="00580220" w:rsidRDefault="001E01ED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1E788B19" w14:textId="77777777" w:rsidTr="00580220">
        <w:trPr>
          <w:trHeight w:val="309"/>
        </w:trPr>
        <w:tc>
          <w:tcPr>
            <w:tcW w:w="534" w:type="dxa"/>
            <w:tcBorders>
              <w:left w:val="single" w:sz="4" w:space="0" w:color="auto"/>
            </w:tcBorders>
          </w:tcPr>
          <w:p w14:paraId="205DA50D" w14:textId="77777777" w:rsidR="00A04594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2</w:t>
            </w:r>
          </w:p>
        </w:tc>
        <w:tc>
          <w:tcPr>
            <w:tcW w:w="850" w:type="dxa"/>
          </w:tcPr>
          <w:p w14:paraId="4391AF53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3692" w:type="dxa"/>
            <w:tcBorders>
              <w:right w:val="single" w:sz="4" w:space="0" w:color="auto"/>
            </w:tcBorders>
          </w:tcPr>
          <w:p w14:paraId="46FFE78E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  <w:tcBorders>
              <w:left w:val="single" w:sz="4" w:space="0" w:color="auto"/>
            </w:tcBorders>
          </w:tcPr>
          <w:p w14:paraId="62631BB5" w14:textId="77777777" w:rsidR="00A04594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7</w:t>
            </w:r>
          </w:p>
        </w:tc>
        <w:tc>
          <w:tcPr>
            <w:tcW w:w="992" w:type="dxa"/>
          </w:tcPr>
          <w:p w14:paraId="0F2AE8E4" w14:textId="77777777" w:rsidR="00A04594" w:rsidRPr="00580220" w:rsidRDefault="00A04594" w:rsidP="00580220">
            <w:pPr>
              <w:pStyle w:val="Cabealho"/>
              <w:jc w:val="center"/>
              <w:rPr>
                <w:rFonts w:ascii="Calibri" w:hAnsi="Calibri" w:cs="Calibri"/>
                <w:szCs w:val="16"/>
              </w:rPr>
            </w:pPr>
          </w:p>
        </w:tc>
        <w:tc>
          <w:tcPr>
            <w:tcW w:w="4111" w:type="dxa"/>
          </w:tcPr>
          <w:p w14:paraId="7C352926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63EE95D1" w14:textId="77777777" w:rsidTr="00580220">
        <w:trPr>
          <w:trHeight w:val="309"/>
        </w:trPr>
        <w:tc>
          <w:tcPr>
            <w:tcW w:w="534" w:type="dxa"/>
            <w:tcBorders>
              <w:left w:val="single" w:sz="4" w:space="0" w:color="auto"/>
            </w:tcBorders>
          </w:tcPr>
          <w:p w14:paraId="117CEDF7" w14:textId="77777777" w:rsidR="00A04594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3</w:t>
            </w:r>
          </w:p>
        </w:tc>
        <w:tc>
          <w:tcPr>
            <w:tcW w:w="850" w:type="dxa"/>
          </w:tcPr>
          <w:p w14:paraId="00C1D2D5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3692" w:type="dxa"/>
            <w:tcBorders>
              <w:right w:val="single" w:sz="4" w:space="0" w:color="auto"/>
            </w:tcBorders>
          </w:tcPr>
          <w:p w14:paraId="26C1EE67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  <w:tcBorders>
              <w:left w:val="single" w:sz="4" w:space="0" w:color="auto"/>
            </w:tcBorders>
          </w:tcPr>
          <w:p w14:paraId="78E3A1A9" w14:textId="77777777" w:rsidR="00A04594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8</w:t>
            </w:r>
          </w:p>
        </w:tc>
        <w:tc>
          <w:tcPr>
            <w:tcW w:w="992" w:type="dxa"/>
          </w:tcPr>
          <w:p w14:paraId="4FBDB73C" w14:textId="77777777" w:rsidR="00A04594" w:rsidRPr="00580220" w:rsidRDefault="00A04594" w:rsidP="00580220">
            <w:pPr>
              <w:pStyle w:val="Cabealho"/>
              <w:jc w:val="center"/>
              <w:rPr>
                <w:rFonts w:ascii="Calibri" w:hAnsi="Calibri" w:cs="Calibri"/>
                <w:szCs w:val="16"/>
              </w:rPr>
            </w:pPr>
          </w:p>
        </w:tc>
        <w:tc>
          <w:tcPr>
            <w:tcW w:w="4111" w:type="dxa"/>
          </w:tcPr>
          <w:p w14:paraId="3C2B4B25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46648127" w14:textId="77777777" w:rsidTr="00580220">
        <w:trPr>
          <w:trHeight w:val="309"/>
        </w:trPr>
        <w:tc>
          <w:tcPr>
            <w:tcW w:w="534" w:type="dxa"/>
            <w:tcBorders>
              <w:left w:val="single" w:sz="4" w:space="0" w:color="auto"/>
            </w:tcBorders>
          </w:tcPr>
          <w:p w14:paraId="52F668CA" w14:textId="77777777" w:rsidR="00A04594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4</w:t>
            </w:r>
          </w:p>
        </w:tc>
        <w:tc>
          <w:tcPr>
            <w:tcW w:w="850" w:type="dxa"/>
          </w:tcPr>
          <w:p w14:paraId="521EDC82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3692" w:type="dxa"/>
            <w:tcBorders>
              <w:right w:val="single" w:sz="4" w:space="0" w:color="auto"/>
            </w:tcBorders>
          </w:tcPr>
          <w:p w14:paraId="04FE39E0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  <w:tcBorders>
              <w:left w:val="single" w:sz="4" w:space="0" w:color="auto"/>
            </w:tcBorders>
          </w:tcPr>
          <w:p w14:paraId="27FF0744" w14:textId="77777777" w:rsidR="00A04594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9</w:t>
            </w:r>
          </w:p>
        </w:tc>
        <w:tc>
          <w:tcPr>
            <w:tcW w:w="992" w:type="dxa"/>
          </w:tcPr>
          <w:p w14:paraId="7DC67AB7" w14:textId="77777777" w:rsidR="00A04594" w:rsidRPr="00580220" w:rsidRDefault="00A04594" w:rsidP="00580220">
            <w:pPr>
              <w:pStyle w:val="Cabealho"/>
              <w:jc w:val="center"/>
              <w:rPr>
                <w:rFonts w:ascii="Calibri" w:hAnsi="Calibri" w:cs="Calibri"/>
                <w:szCs w:val="16"/>
              </w:rPr>
            </w:pPr>
          </w:p>
        </w:tc>
        <w:tc>
          <w:tcPr>
            <w:tcW w:w="4111" w:type="dxa"/>
          </w:tcPr>
          <w:p w14:paraId="425EB577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63B8EF59" w14:textId="77777777" w:rsidTr="00580220">
        <w:trPr>
          <w:trHeight w:val="309"/>
        </w:trPr>
        <w:tc>
          <w:tcPr>
            <w:tcW w:w="534" w:type="dxa"/>
            <w:tcBorders>
              <w:left w:val="single" w:sz="4" w:space="0" w:color="auto"/>
            </w:tcBorders>
          </w:tcPr>
          <w:p w14:paraId="18BB96BA" w14:textId="77777777" w:rsidR="00A04594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5</w:t>
            </w:r>
          </w:p>
        </w:tc>
        <w:tc>
          <w:tcPr>
            <w:tcW w:w="850" w:type="dxa"/>
          </w:tcPr>
          <w:p w14:paraId="6F922413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3692" w:type="dxa"/>
            <w:tcBorders>
              <w:right w:val="single" w:sz="4" w:space="0" w:color="auto"/>
            </w:tcBorders>
          </w:tcPr>
          <w:p w14:paraId="547EEA2E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  <w:tcBorders>
              <w:left w:val="single" w:sz="4" w:space="0" w:color="auto"/>
            </w:tcBorders>
          </w:tcPr>
          <w:p w14:paraId="23EADB87" w14:textId="77777777" w:rsidR="00A04594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10</w:t>
            </w:r>
          </w:p>
        </w:tc>
        <w:tc>
          <w:tcPr>
            <w:tcW w:w="992" w:type="dxa"/>
          </w:tcPr>
          <w:p w14:paraId="03F48457" w14:textId="77777777" w:rsidR="00A04594" w:rsidRPr="00580220" w:rsidRDefault="00A04594" w:rsidP="00580220">
            <w:pPr>
              <w:pStyle w:val="Cabealho"/>
              <w:jc w:val="center"/>
              <w:rPr>
                <w:rFonts w:ascii="Calibri" w:hAnsi="Calibri" w:cs="Calibri"/>
                <w:szCs w:val="16"/>
              </w:rPr>
            </w:pPr>
          </w:p>
        </w:tc>
        <w:tc>
          <w:tcPr>
            <w:tcW w:w="4111" w:type="dxa"/>
          </w:tcPr>
          <w:p w14:paraId="5685BD38" w14:textId="77777777" w:rsidR="00A04594" w:rsidRPr="00580220" w:rsidRDefault="00A04594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</w:tbl>
    <w:p w14:paraId="48C319A6" w14:textId="77777777" w:rsidR="00D8092F" w:rsidRPr="00580220" w:rsidRDefault="00D8092F" w:rsidP="00D01D54">
      <w:pPr>
        <w:pStyle w:val="Cabealho"/>
        <w:rPr>
          <w:rFonts w:ascii="Calibri" w:hAnsi="Calibri" w:cs="Calibri"/>
          <w:szCs w:val="16"/>
        </w:rPr>
      </w:pPr>
    </w:p>
    <w:p w14:paraId="7FBBD9DB" w14:textId="77777777" w:rsidR="00D8092F" w:rsidRPr="00580220" w:rsidRDefault="00D8092F" w:rsidP="00D8092F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Cs w:val="16"/>
        </w:rPr>
      </w:pPr>
      <w:r w:rsidRPr="00580220">
        <w:rPr>
          <w:rFonts w:ascii="Calibri" w:hAnsi="Calibri" w:cs="Calibri"/>
          <w:b/>
          <w:szCs w:val="16"/>
        </w:rPr>
        <w:t>Função ou tarefa atribuída a cada aluno</w:t>
      </w:r>
      <w:r w:rsidR="00D6085C" w:rsidRPr="00580220">
        <w:rPr>
          <w:rFonts w:ascii="Calibri" w:hAnsi="Calibri" w:cs="Calibri"/>
          <w:b/>
          <w:szCs w:val="16"/>
        </w:rPr>
        <w:t xml:space="preserve"> da equipe:</w: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4542"/>
        <w:gridCol w:w="561"/>
        <w:gridCol w:w="5103"/>
      </w:tblGrid>
      <w:tr w:rsidR="00580220" w:rsidRPr="00580220" w14:paraId="2EEB9615" w14:textId="77777777" w:rsidTr="00580220">
        <w:tc>
          <w:tcPr>
            <w:tcW w:w="534" w:type="dxa"/>
            <w:shd w:val="clear" w:color="auto" w:fill="D9D9D9"/>
          </w:tcPr>
          <w:p w14:paraId="64A19D9E" w14:textId="77777777" w:rsidR="00D8092F" w:rsidRPr="00580220" w:rsidRDefault="00E647B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#</w:t>
            </w:r>
          </w:p>
        </w:tc>
        <w:tc>
          <w:tcPr>
            <w:tcW w:w="4542" w:type="dxa"/>
            <w:shd w:val="clear" w:color="auto" w:fill="D9D9D9"/>
          </w:tcPr>
          <w:p w14:paraId="2728A85E" w14:textId="77777777" w:rsidR="00D8092F" w:rsidRPr="00580220" w:rsidRDefault="00D8092F" w:rsidP="00D8092F">
            <w:pPr>
              <w:pStyle w:val="Cabealho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Função/atribuição</w:t>
            </w:r>
          </w:p>
        </w:tc>
        <w:tc>
          <w:tcPr>
            <w:tcW w:w="561" w:type="dxa"/>
            <w:shd w:val="clear" w:color="auto" w:fill="D9D9D9"/>
          </w:tcPr>
          <w:p w14:paraId="5DCFDC30" w14:textId="77777777" w:rsidR="00D8092F" w:rsidRPr="00580220" w:rsidRDefault="00E647B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#</w:t>
            </w:r>
          </w:p>
        </w:tc>
        <w:tc>
          <w:tcPr>
            <w:tcW w:w="5103" w:type="dxa"/>
            <w:shd w:val="clear" w:color="auto" w:fill="D9D9D9"/>
          </w:tcPr>
          <w:p w14:paraId="0A3F0691" w14:textId="77777777" w:rsidR="00D8092F" w:rsidRPr="00580220" w:rsidRDefault="00D8092F" w:rsidP="00D8092F">
            <w:pPr>
              <w:pStyle w:val="Cabealho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Função/atribuição</w:t>
            </w:r>
          </w:p>
        </w:tc>
      </w:tr>
      <w:tr w:rsidR="00580220" w:rsidRPr="00580220" w14:paraId="7551DD8E" w14:textId="77777777" w:rsidTr="00580220">
        <w:trPr>
          <w:trHeight w:val="257"/>
        </w:trPr>
        <w:tc>
          <w:tcPr>
            <w:tcW w:w="534" w:type="dxa"/>
          </w:tcPr>
          <w:p w14:paraId="1EE98051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  <w:tc>
          <w:tcPr>
            <w:tcW w:w="4542" w:type="dxa"/>
          </w:tcPr>
          <w:p w14:paraId="7EEC7159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</w:tcPr>
          <w:p w14:paraId="4FC55FF0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6</w:t>
            </w:r>
          </w:p>
        </w:tc>
        <w:tc>
          <w:tcPr>
            <w:tcW w:w="5103" w:type="dxa"/>
          </w:tcPr>
          <w:p w14:paraId="61FE56B9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6FC942B1" w14:textId="77777777" w:rsidTr="00580220">
        <w:trPr>
          <w:trHeight w:val="257"/>
        </w:trPr>
        <w:tc>
          <w:tcPr>
            <w:tcW w:w="534" w:type="dxa"/>
          </w:tcPr>
          <w:p w14:paraId="60AD956F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2</w:t>
            </w:r>
          </w:p>
        </w:tc>
        <w:tc>
          <w:tcPr>
            <w:tcW w:w="4542" w:type="dxa"/>
          </w:tcPr>
          <w:p w14:paraId="7E4A9F1C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</w:tcPr>
          <w:p w14:paraId="0FC6E292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7</w:t>
            </w:r>
          </w:p>
        </w:tc>
        <w:tc>
          <w:tcPr>
            <w:tcW w:w="5103" w:type="dxa"/>
          </w:tcPr>
          <w:p w14:paraId="5BEEB602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05E8B2CA" w14:textId="77777777" w:rsidTr="00580220">
        <w:trPr>
          <w:trHeight w:val="257"/>
        </w:trPr>
        <w:tc>
          <w:tcPr>
            <w:tcW w:w="534" w:type="dxa"/>
          </w:tcPr>
          <w:p w14:paraId="17106395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3</w:t>
            </w:r>
          </w:p>
        </w:tc>
        <w:tc>
          <w:tcPr>
            <w:tcW w:w="4542" w:type="dxa"/>
          </w:tcPr>
          <w:p w14:paraId="6AC91887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</w:tcPr>
          <w:p w14:paraId="3FBEE53C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8</w:t>
            </w:r>
          </w:p>
        </w:tc>
        <w:tc>
          <w:tcPr>
            <w:tcW w:w="5103" w:type="dxa"/>
          </w:tcPr>
          <w:p w14:paraId="196D01BF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63B741F4" w14:textId="77777777" w:rsidTr="00580220">
        <w:trPr>
          <w:trHeight w:val="257"/>
        </w:trPr>
        <w:tc>
          <w:tcPr>
            <w:tcW w:w="534" w:type="dxa"/>
          </w:tcPr>
          <w:p w14:paraId="4B1F9DEA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4</w:t>
            </w:r>
          </w:p>
        </w:tc>
        <w:tc>
          <w:tcPr>
            <w:tcW w:w="4542" w:type="dxa"/>
          </w:tcPr>
          <w:p w14:paraId="16F9EC22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</w:tcPr>
          <w:p w14:paraId="0CE48AD4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9</w:t>
            </w:r>
          </w:p>
        </w:tc>
        <w:tc>
          <w:tcPr>
            <w:tcW w:w="5103" w:type="dxa"/>
          </w:tcPr>
          <w:p w14:paraId="36AE9C84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070CC2B9" w14:textId="77777777" w:rsidTr="00580220">
        <w:trPr>
          <w:trHeight w:val="257"/>
        </w:trPr>
        <w:tc>
          <w:tcPr>
            <w:tcW w:w="534" w:type="dxa"/>
          </w:tcPr>
          <w:p w14:paraId="086A0ADB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5</w:t>
            </w:r>
          </w:p>
        </w:tc>
        <w:tc>
          <w:tcPr>
            <w:tcW w:w="4542" w:type="dxa"/>
          </w:tcPr>
          <w:p w14:paraId="672F2589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561" w:type="dxa"/>
          </w:tcPr>
          <w:p w14:paraId="16BFD888" w14:textId="77777777" w:rsidR="0008428F" w:rsidRPr="00580220" w:rsidRDefault="0008428F" w:rsidP="00580220">
            <w:pPr>
              <w:pStyle w:val="Cabealho"/>
              <w:jc w:val="center"/>
              <w:rPr>
                <w:rFonts w:ascii="Calibri" w:hAnsi="Calibri" w:cs="Calibri"/>
                <w:b/>
                <w:sz w:val="18"/>
                <w:szCs w:val="18"/>
              </w:rPr>
            </w:pPr>
            <w:r w:rsidRPr="00580220">
              <w:rPr>
                <w:rFonts w:ascii="Calibri" w:hAnsi="Calibri" w:cs="Calibri"/>
                <w:b/>
                <w:sz w:val="18"/>
                <w:szCs w:val="18"/>
              </w:rPr>
              <w:t>10</w:t>
            </w:r>
          </w:p>
        </w:tc>
        <w:tc>
          <w:tcPr>
            <w:tcW w:w="5103" w:type="dxa"/>
          </w:tcPr>
          <w:p w14:paraId="58E29220" w14:textId="77777777" w:rsidR="0008428F" w:rsidRPr="00580220" w:rsidRDefault="0008428F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</w:tbl>
    <w:p w14:paraId="0F96F8AB" w14:textId="77777777" w:rsidR="00D8092F" w:rsidRPr="00580220" w:rsidRDefault="00D8092F" w:rsidP="00D01D54">
      <w:pPr>
        <w:pStyle w:val="Cabealho"/>
        <w:rPr>
          <w:rFonts w:ascii="Calibri" w:hAnsi="Calibri" w:cs="Calibri"/>
          <w:szCs w:val="16"/>
        </w:rPr>
      </w:pPr>
    </w:p>
    <w:p w14:paraId="2DCE7A36" w14:textId="7561D4B1" w:rsidR="003351A9" w:rsidRPr="00580220" w:rsidRDefault="00BE700E" w:rsidP="00BE700E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Cs w:val="16"/>
        </w:rPr>
      </w:pPr>
      <w:r w:rsidRPr="00580220">
        <w:rPr>
          <w:rFonts w:ascii="Calibri" w:hAnsi="Calibri" w:cs="Calibri"/>
          <w:b/>
          <w:szCs w:val="16"/>
        </w:rPr>
        <w:t>Pro</w:t>
      </w:r>
      <w:r w:rsidR="00D5642A" w:rsidRPr="00580220">
        <w:rPr>
          <w:rFonts w:ascii="Calibri" w:hAnsi="Calibri" w:cs="Calibri"/>
          <w:b/>
          <w:szCs w:val="16"/>
        </w:rPr>
        <w:t xml:space="preserve">jeto ou </w:t>
      </w:r>
      <w:r w:rsidRPr="00580220">
        <w:rPr>
          <w:rFonts w:ascii="Calibri" w:hAnsi="Calibri" w:cs="Calibri"/>
          <w:b/>
          <w:szCs w:val="16"/>
        </w:rPr>
        <w:t>atividade a ser desenvolvid</w:t>
      </w:r>
      <w:r w:rsidR="00A04594" w:rsidRPr="00580220">
        <w:rPr>
          <w:rFonts w:ascii="Calibri" w:hAnsi="Calibri" w:cs="Calibri"/>
          <w:b/>
          <w:szCs w:val="16"/>
        </w:rPr>
        <w:t>a</w:t>
      </w:r>
      <w:r w:rsidRPr="00580220">
        <w:rPr>
          <w:rFonts w:ascii="Calibri" w:hAnsi="Calibri" w:cs="Calibri"/>
          <w:b/>
          <w:szCs w:val="16"/>
        </w:rPr>
        <w:t xml:space="preserve"> – Resumo</w:t>
      </w:r>
      <w:r w:rsidR="00A04594" w:rsidRPr="00580220">
        <w:rPr>
          <w:rFonts w:ascii="Calibri" w:hAnsi="Calibri" w:cs="Calibri"/>
          <w:b/>
          <w:szCs w:val="16"/>
        </w:rPr>
        <w:t>,</w:t>
      </w:r>
      <w:r w:rsidR="00D6085C" w:rsidRPr="00580220">
        <w:rPr>
          <w:rFonts w:ascii="Calibri" w:hAnsi="Calibri" w:cs="Calibri"/>
          <w:b/>
          <w:szCs w:val="16"/>
        </w:rPr>
        <w:t xml:space="preserve"> </w:t>
      </w:r>
      <w:r w:rsidRPr="00580220">
        <w:rPr>
          <w:rFonts w:ascii="Calibri" w:hAnsi="Calibri" w:cs="Calibri"/>
          <w:b/>
          <w:szCs w:val="16"/>
        </w:rPr>
        <w:t>enunciado ou descrição</w:t>
      </w:r>
      <w:r w:rsidR="00FD67BA" w:rsidRPr="00580220">
        <w:rPr>
          <w:rFonts w:ascii="Calibri" w:hAnsi="Calibri" w:cs="Calibri"/>
          <w:b/>
          <w:szCs w:val="16"/>
        </w:rPr>
        <w:t>:</w:t>
      </w:r>
      <w:r w:rsidR="005F10DA" w:rsidRPr="00580220">
        <w:rPr>
          <w:rFonts w:ascii="Calibri" w:hAnsi="Calibri" w:cs="Calibri"/>
          <w:b/>
          <w:szCs w:val="16"/>
        </w:rPr>
        <w:t xml:space="preserve"> Exercício (  </w:t>
      </w:r>
      <w:r w:rsidR="004849F3">
        <w:rPr>
          <w:rFonts w:ascii="Calibri" w:hAnsi="Calibri" w:cs="Calibri"/>
          <w:b/>
          <w:szCs w:val="16"/>
        </w:rPr>
        <w:t xml:space="preserve"> </w:t>
      </w:r>
      <w:r w:rsidR="005F10DA" w:rsidRPr="00580220">
        <w:rPr>
          <w:rFonts w:ascii="Calibri" w:hAnsi="Calibri" w:cs="Calibri"/>
          <w:b/>
          <w:szCs w:val="16"/>
        </w:rPr>
        <w:t xml:space="preserve">  )  -  Trabalho (  </w:t>
      </w:r>
      <w:r w:rsidR="00405259">
        <w:rPr>
          <w:rFonts w:ascii="Calibri" w:hAnsi="Calibri" w:cs="Calibri"/>
          <w:b/>
          <w:szCs w:val="16"/>
        </w:rPr>
        <w:t>X</w:t>
      </w:r>
      <w:r w:rsidR="005F10DA" w:rsidRPr="00580220">
        <w:rPr>
          <w:rFonts w:ascii="Calibri" w:hAnsi="Calibri" w:cs="Calibri"/>
          <w:b/>
          <w:szCs w:val="16"/>
        </w:rPr>
        <w:t xml:space="preserve"> )   -  Avaliação ( </w:t>
      </w:r>
      <w:r w:rsidR="00405259">
        <w:rPr>
          <w:rFonts w:ascii="Calibri" w:hAnsi="Calibri" w:cs="Calibri"/>
          <w:b/>
          <w:szCs w:val="16"/>
        </w:rPr>
        <w:t>X</w:t>
      </w:r>
      <w:r w:rsidR="005F10DA" w:rsidRPr="00580220">
        <w:rPr>
          <w:rFonts w:ascii="Calibri" w:hAnsi="Calibri" w:cs="Calibri"/>
          <w:b/>
          <w:szCs w:val="16"/>
        </w:rPr>
        <w:t xml:space="preserve">  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71"/>
      </w:tblGrid>
      <w:tr w:rsidR="00405259" w:rsidRPr="00580220" w14:paraId="7620A5AE" w14:textId="77777777" w:rsidTr="00083987">
        <w:trPr>
          <w:trHeight w:val="8530"/>
        </w:trPr>
        <w:tc>
          <w:tcPr>
            <w:tcW w:w="10771" w:type="dxa"/>
          </w:tcPr>
          <w:p w14:paraId="7E859CE9" w14:textId="3C073FB8" w:rsidR="00405259" w:rsidRPr="00B102FB" w:rsidRDefault="00405259" w:rsidP="00405259">
            <w:pPr>
              <w:pStyle w:val="PargrafodaLista"/>
              <w:numPr>
                <w:ilvl w:val="0"/>
                <w:numId w:val="24"/>
              </w:numPr>
              <w:ind w:left="567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Um cliente necessita de que uma máquina de corte de toras de eucalipto em tamanhos específicos regulado pelo sensor de presença da madeira. O operador pode ligar e desligar uma esteira transportadora da tora por uma botoeira, a madeira é transportada até o sensor de detecção, a esteira para; uma serra é ligada e seu disco abaixado até um sensor de fim de curso, o disco retorna e a serra é desligada onde a madeira é movimentada continuando o processo. Desenvolver o croqui e a programação 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Ladder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 xml:space="preserve"> para a solução do problema. A cada seis cortes efetuados um sinal luminoso deve ser acionado informando ao operador da situação e permitindo que este faça o reset manual.</w:t>
            </w:r>
            <w:r>
              <w:rPr>
                <w:rFonts w:ascii="Calibri" w:hAnsi="Calibri"/>
                <w:sz w:val="22"/>
                <w:szCs w:val="22"/>
              </w:rPr>
              <w:br/>
            </w:r>
            <w:r w:rsidRPr="00BB41EF">
              <w:rPr>
                <w:rFonts w:ascii="Calibri" w:hAnsi="Calibri"/>
                <w:i/>
                <w:iCs/>
                <w:sz w:val="22"/>
                <w:szCs w:val="22"/>
              </w:rPr>
              <w:t>Faça um desenho (croqui) para representar a máquina e o posicionamento dos sensores.</w:t>
            </w:r>
          </w:p>
          <w:p w14:paraId="65332509" w14:textId="77777777" w:rsidR="00405259" w:rsidRPr="00580220" w:rsidRDefault="00405259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</w:tbl>
    <w:p w14:paraId="33FECCCB" w14:textId="77777777" w:rsidR="007D068B" w:rsidRDefault="007D068B" w:rsidP="00762121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Cs w:val="16"/>
        </w:rPr>
      </w:pPr>
    </w:p>
    <w:p w14:paraId="510357B2" w14:textId="77777777" w:rsidR="00762121" w:rsidRPr="00762121" w:rsidRDefault="00EF4157" w:rsidP="00762121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Cs w:val="16"/>
        </w:rPr>
      </w:pPr>
      <w:r>
        <w:rPr>
          <w:rFonts w:ascii="Calibri" w:hAnsi="Calibri" w:cs="Calibri"/>
          <w:b/>
          <w:szCs w:val="16"/>
        </w:rPr>
        <w:t>Desenho</w:t>
      </w:r>
      <w:r w:rsidR="00712CE2">
        <w:rPr>
          <w:rFonts w:ascii="Calibri" w:hAnsi="Calibri" w:cs="Calibri"/>
          <w:b/>
          <w:szCs w:val="16"/>
        </w:rPr>
        <w:t>s</w:t>
      </w:r>
      <w:r>
        <w:rPr>
          <w:rFonts w:ascii="Calibri" w:hAnsi="Calibri" w:cs="Calibri"/>
          <w:b/>
          <w:szCs w:val="16"/>
        </w:rPr>
        <w:t>, esquemático</w:t>
      </w:r>
      <w:r w:rsidR="00712CE2">
        <w:rPr>
          <w:rFonts w:ascii="Calibri" w:hAnsi="Calibri" w:cs="Calibri"/>
          <w:b/>
          <w:szCs w:val="16"/>
        </w:rPr>
        <w:t>s</w:t>
      </w:r>
      <w:r>
        <w:rPr>
          <w:rFonts w:ascii="Calibri" w:hAnsi="Calibri" w:cs="Calibri"/>
          <w:b/>
          <w:szCs w:val="16"/>
        </w:rPr>
        <w:t xml:space="preserve"> o</w:t>
      </w:r>
      <w:r w:rsidR="00A61B38">
        <w:rPr>
          <w:rFonts w:ascii="Calibri" w:hAnsi="Calibri" w:cs="Calibri"/>
          <w:b/>
          <w:szCs w:val="16"/>
        </w:rPr>
        <w:t>u croqui de modelo proposto para o trabalho ou projeto: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71"/>
      </w:tblGrid>
      <w:tr w:rsidR="00EF4157" w:rsidRPr="00580220" w14:paraId="432B4774" w14:textId="77777777" w:rsidTr="005960BA">
        <w:trPr>
          <w:trHeight w:val="7452"/>
        </w:trPr>
        <w:tc>
          <w:tcPr>
            <w:tcW w:w="10771" w:type="dxa"/>
          </w:tcPr>
          <w:p w14:paraId="08481A3D" w14:textId="77777777" w:rsidR="00EF4157" w:rsidRPr="00580220" w:rsidRDefault="00EF4157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  <w:p w14:paraId="51235014" w14:textId="77777777" w:rsidR="00557610" w:rsidRPr="00580220" w:rsidRDefault="00557610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  <w:p w14:paraId="52C3F8C4" w14:textId="77777777" w:rsidR="00557610" w:rsidRPr="00580220" w:rsidRDefault="00557610" w:rsidP="00FF534D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</w:tbl>
    <w:p w14:paraId="6E60F538" w14:textId="77777777" w:rsidR="00762121" w:rsidRPr="00507B84" w:rsidRDefault="00762121" w:rsidP="00B85682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 w:val="14"/>
          <w:szCs w:val="14"/>
        </w:rPr>
      </w:pPr>
    </w:p>
    <w:p w14:paraId="18AC5B82" w14:textId="77777777" w:rsidR="00B85682" w:rsidRPr="00580220" w:rsidRDefault="00B85682" w:rsidP="00B85682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Cs w:val="16"/>
        </w:rPr>
      </w:pPr>
      <w:r w:rsidRPr="00580220">
        <w:rPr>
          <w:rFonts w:ascii="Calibri" w:hAnsi="Calibri" w:cs="Calibri"/>
          <w:b/>
          <w:szCs w:val="16"/>
        </w:rPr>
        <w:t>Datas e prazos</w:t>
      </w:r>
      <w:r w:rsidR="00A0233D">
        <w:rPr>
          <w:rFonts w:ascii="Calibri" w:hAnsi="Calibri" w:cs="Calibri"/>
          <w:b/>
          <w:szCs w:val="16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0"/>
        <w:gridCol w:w="2188"/>
        <w:gridCol w:w="1402"/>
        <w:gridCol w:w="2142"/>
        <w:gridCol w:w="1449"/>
      </w:tblGrid>
      <w:tr w:rsidR="00580220" w:rsidRPr="00580220" w14:paraId="448A1EC1" w14:textId="77777777" w:rsidTr="00580220">
        <w:tc>
          <w:tcPr>
            <w:tcW w:w="3590" w:type="dxa"/>
            <w:shd w:val="clear" w:color="auto" w:fill="D9D9D9"/>
          </w:tcPr>
          <w:p w14:paraId="273F4EF0" w14:textId="77777777" w:rsidR="00474869" w:rsidRPr="00580220" w:rsidRDefault="0047486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Etapa</w:t>
            </w:r>
          </w:p>
        </w:tc>
        <w:tc>
          <w:tcPr>
            <w:tcW w:w="3590" w:type="dxa"/>
            <w:gridSpan w:val="2"/>
            <w:shd w:val="clear" w:color="auto" w:fill="D9D9D9"/>
          </w:tcPr>
          <w:p w14:paraId="42C41651" w14:textId="77777777" w:rsidR="00474869" w:rsidRPr="00580220" w:rsidRDefault="0047486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Prevista</w:t>
            </w:r>
          </w:p>
        </w:tc>
        <w:tc>
          <w:tcPr>
            <w:tcW w:w="3591" w:type="dxa"/>
            <w:gridSpan w:val="2"/>
            <w:shd w:val="clear" w:color="auto" w:fill="D9D9D9"/>
          </w:tcPr>
          <w:p w14:paraId="7799060D" w14:textId="77777777" w:rsidR="00474869" w:rsidRPr="00580220" w:rsidRDefault="0047486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Efetiva</w:t>
            </w:r>
          </w:p>
        </w:tc>
      </w:tr>
      <w:tr w:rsidR="003B636D" w:rsidRPr="00580220" w14:paraId="6D158D28" w14:textId="77777777" w:rsidTr="00E9490F">
        <w:tc>
          <w:tcPr>
            <w:tcW w:w="3590" w:type="dxa"/>
          </w:tcPr>
          <w:p w14:paraId="01CA99AD" w14:textId="77777777" w:rsidR="003B636D" w:rsidRPr="00580220" w:rsidRDefault="003B636D" w:rsidP="003B636D">
            <w:pPr>
              <w:pStyle w:val="Cabealho"/>
              <w:jc w:val="right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Apresentação do projeto pelo professor:</w:t>
            </w:r>
          </w:p>
        </w:tc>
        <w:tc>
          <w:tcPr>
            <w:tcW w:w="2188" w:type="dxa"/>
            <w:shd w:val="clear" w:color="auto" w:fill="FFFFFF"/>
          </w:tcPr>
          <w:p w14:paraId="547620DE" w14:textId="6E713B07" w:rsidR="003B636D" w:rsidRPr="00580220" w:rsidRDefault="003B636D" w:rsidP="003B636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Data: </w:t>
            </w:r>
            <w:r w:rsidRPr="000E5115">
              <w:rPr>
                <w:rFonts w:ascii="Calibri" w:hAnsi="Calibri" w:cs="Calibri"/>
                <w:b/>
                <w:bCs/>
                <w:szCs w:val="16"/>
              </w:rPr>
              <w:t>2</w:t>
            </w:r>
            <w:r w:rsidR="005F4642">
              <w:rPr>
                <w:rFonts w:ascii="Calibri" w:hAnsi="Calibri" w:cs="Calibri"/>
                <w:b/>
                <w:bCs/>
                <w:szCs w:val="16"/>
              </w:rPr>
              <w:t>8</w:t>
            </w:r>
            <w:r w:rsidRPr="000E5115">
              <w:rPr>
                <w:rFonts w:ascii="Calibri" w:hAnsi="Calibri" w:cs="Calibri"/>
                <w:b/>
                <w:bCs/>
                <w:szCs w:val="16"/>
              </w:rPr>
              <w:t>/09/202</w:t>
            </w:r>
            <w:r>
              <w:rPr>
                <w:rFonts w:ascii="Calibri" w:hAnsi="Calibri" w:cs="Calibri"/>
                <w:b/>
                <w:bCs/>
                <w:szCs w:val="16"/>
              </w:rPr>
              <w:t>6</w:t>
            </w:r>
          </w:p>
        </w:tc>
        <w:tc>
          <w:tcPr>
            <w:tcW w:w="1402" w:type="dxa"/>
            <w:shd w:val="clear" w:color="auto" w:fill="FFFFFF"/>
          </w:tcPr>
          <w:p w14:paraId="52D7C622" w14:textId="5B32099D" w:rsidR="003B636D" w:rsidRPr="00580220" w:rsidRDefault="003B636D" w:rsidP="003B636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Hora: </w:t>
            </w:r>
            <w:r w:rsidRPr="003B636D">
              <w:rPr>
                <w:rFonts w:ascii="Calibri" w:hAnsi="Calibri" w:cs="Calibri"/>
                <w:b/>
                <w:bCs/>
                <w:szCs w:val="16"/>
              </w:rPr>
              <w:t>19:05</w:t>
            </w:r>
          </w:p>
        </w:tc>
        <w:tc>
          <w:tcPr>
            <w:tcW w:w="2142" w:type="dxa"/>
          </w:tcPr>
          <w:p w14:paraId="3AD8DCE5" w14:textId="44865612" w:rsidR="003B636D" w:rsidRPr="00580220" w:rsidRDefault="003B636D" w:rsidP="003B636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Data: </w:t>
            </w:r>
            <w:r w:rsidRPr="000E5115">
              <w:rPr>
                <w:rFonts w:ascii="Calibri" w:hAnsi="Calibri" w:cs="Calibri"/>
                <w:b/>
                <w:bCs/>
                <w:szCs w:val="16"/>
              </w:rPr>
              <w:t>2</w:t>
            </w:r>
            <w:r w:rsidR="005F4642">
              <w:rPr>
                <w:rFonts w:ascii="Calibri" w:hAnsi="Calibri" w:cs="Calibri"/>
                <w:b/>
                <w:bCs/>
                <w:szCs w:val="16"/>
              </w:rPr>
              <w:t>8</w:t>
            </w:r>
            <w:r w:rsidRPr="000E5115">
              <w:rPr>
                <w:rFonts w:ascii="Calibri" w:hAnsi="Calibri" w:cs="Calibri"/>
                <w:b/>
                <w:bCs/>
                <w:szCs w:val="16"/>
              </w:rPr>
              <w:t>/09/202</w:t>
            </w:r>
            <w:r>
              <w:rPr>
                <w:rFonts w:ascii="Calibri" w:hAnsi="Calibri" w:cs="Calibri"/>
                <w:b/>
                <w:bCs/>
                <w:szCs w:val="16"/>
              </w:rPr>
              <w:t>6</w:t>
            </w:r>
          </w:p>
        </w:tc>
        <w:tc>
          <w:tcPr>
            <w:tcW w:w="1449" w:type="dxa"/>
          </w:tcPr>
          <w:p w14:paraId="2C9F0F2A" w14:textId="41C1B9FA" w:rsidR="003B636D" w:rsidRPr="00580220" w:rsidRDefault="003B636D" w:rsidP="003B636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Hora: </w:t>
            </w:r>
            <w:r w:rsidRPr="003B636D">
              <w:rPr>
                <w:rFonts w:ascii="Calibri" w:hAnsi="Calibri" w:cs="Calibri"/>
                <w:b/>
                <w:bCs/>
                <w:szCs w:val="16"/>
              </w:rPr>
              <w:t>19:05</w:t>
            </w:r>
          </w:p>
        </w:tc>
      </w:tr>
      <w:tr w:rsidR="003B636D" w:rsidRPr="00580220" w14:paraId="22B19880" w14:textId="77777777" w:rsidTr="00580220">
        <w:tc>
          <w:tcPr>
            <w:tcW w:w="3590" w:type="dxa"/>
          </w:tcPr>
          <w:p w14:paraId="6ED51BA2" w14:textId="77777777" w:rsidR="003B636D" w:rsidRPr="00580220" w:rsidRDefault="003B636D" w:rsidP="003B636D">
            <w:pPr>
              <w:pStyle w:val="Cabealho"/>
              <w:jc w:val="right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Início do projeto:</w:t>
            </w:r>
          </w:p>
        </w:tc>
        <w:tc>
          <w:tcPr>
            <w:tcW w:w="2188" w:type="dxa"/>
          </w:tcPr>
          <w:p w14:paraId="00920978" w14:textId="59206488" w:rsidR="003B636D" w:rsidRPr="00580220" w:rsidRDefault="003B636D" w:rsidP="003B636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Data: </w:t>
            </w:r>
            <w:r w:rsidRPr="000E5115">
              <w:rPr>
                <w:rFonts w:ascii="Calibri" w:hAnsi="Calibri" w:cs="Calibri"/>
                <w:b/>
                <w:bCs/>
                <w:szCs w:val="16"/>
              </w:rPr>
              <w:t>2</w:t>
            </w:r>
            <w:r w:rsidR="005F4642">
              <w:rPr>
                <w:rFonts w:ascii="Calibri" w:hAnsi="Calibri" w:cs="Calibri"/>
                <w:b/>
                <w:bCs/>
                <w:szCs w:val="16"/>
              </w:rPr>
              <w:t>8</w:t>
            </w:r>
            <w:r w:rsidRPr="000E5115">
              <w:rPr>
                <w:rFonts w:ascii="Calibri" w:hAnsi="Calibri" w:cs="Calibri"/>
                <w:b/>
                <w:bCs/>
                <w:szCs w:val="16"/>
              </w:rPr>
              <w:t>/09/202</w:t>
            </w:r>
            <w:r>
              <w:rPr>
                <w:rFonts w:ascii="Calibri" w:hAnsi="Calibri" w:cs="Calibri"/>
                <w:b/>
                <w:bCs/>
                <w:szCs w:val="16"/>
              </w:rPr>
              <w:t>6</w:t>
            </w:r>
          </w:p>
        </w:tc>
        <w:tc>
          <w:tcPr>
            <w:tcW w:w="1402" w:type="dxa"/>
          </w:tcPr>
          <w:p w14:paraId="7D81FE8E" w14:textId="6C730DBD" w:rsidR="003B636D" w:rsidRPr="00580220" w:rsidRDefault="003B636D" w:rsidP="003B636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Hora: </w:t>
            </w:r>
            <w:r w:rsidRPr="003B636D">
              <w:rPr>
                <w:rFonts w:ascii="Calibri" w:hAnsi="Calibri" w:cs="Calibri"/>
                <w:b/>
                <w:bCs/>
                <w:szCs w:val="16"/>
              </w:rPr>
              <w:t>19:05</w:t>
            </w:r>
          </w:p>
        </w:tc>
        <w:tc>
          <w:tcPr>
            <w:tcW w:w="2142" w:type="dxa"/>
          </w:tcPr>
          <w:p w14:paraId="7F0F961A" w14:textId="63305788" w:rsidR="003B636D" w:rsidRPr="00580220" w:rsidRDefault="003B636D" w:rsidP="003B636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Data: </w:t>
            </w:r>
            <w:r w:rsidRPr="000E5115">
              <w:rPr>
                <w:rFonts w:ascii="Calibri" w:hAnsi="Calibri" w:cs="Calibri"/>
                <w:b/>
                <w:bCs/>
                <w:szCs w:val="16"/>
              </w:rPr>
              <w:t>2</w:t>
            </w:r>
            <w:r w:rsidR="005F4642">
              <w:rPr>
                <w:rFonts w:ascii="Calibri" w:hAnsi="Calibri" w:cs="Calibri"/>
                <w:b/>
                <w:bCs/>
                <w:szCs w:val="16"/>
              </w:rPr>
              <w:t>8</w:t>
            </w:r>
            <w:r w:rsidRPr="000E5115">
              <w:rPr>
                <w:rFonts w:ascii="Calibri" w:hAnsi="Calibri" w:cs="Calibri"/>
                <w:b/>
                <w:bCs/>
                <w:szCs w:val="16"/>
              </w:rPr>
              <w:t>/09/202</w:t>
            </w:r>
            <w:r>
              <w:rPr>
                <w:rFonts w:ascii="Calibri" w:hAnsi="Calibri" w:cs="Calibri"/>
                <w:b/>
                <w:bCs/>
                <w:szCs w:val="16"/>
              </w:rPr>
              <w:t>6</w:t>
            </w:r>
          </w:p>
        </w:tc>
        <w:tc>
          <w:tcPr>
            <w:tcW w:w="1449" w:type="dxa"/>
          </w:tcPr>
          <w:p w14:paraId="13FE6D3E" w14:textId="15F8A4BC" w:rsidR="003B636D" w:rsidRPr="00580220" w:rsidRDefault="003B636D" w:rsidP="003B636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Hora: </w:t>
            </w:r>
            <w:r w:rsidRPr="003B636D">
              <w:rPr>
                <w:rFonts w:ascii="Calibri" w:hAnsi="Calibri" w:cs="Calibri"/>
                <w:b/>
                <w:bCs/>
                <w:szCs w:val="16"/>
              </w:rPr>
              <w:t>19:05</w:t>
            </w:r>
          </w:p>
        </w:tc>
      </w:tr>
      <w:tr w:rsidR="00E42B2A" w:rsidRPr="00580220" w14:paraId="6A7CAA34" w14:textId="77777777" w:rsidTr="00580220">
        <w:tc>
          <w:tcPr>
            <w:tcW w:w="3590" w:type="dxa"/>
          </w:tcPr>
          <w:p w14:paraId="12342A17" w14:textId="77777777" w:rsidR="00E42B2A" w:rsidRPr="00580220" w:rsidRDefault="00E42B2A" w:rsidP="00EA7F97">
            <w:pPr>
              <w:pStyle w:val="Cabealho"/>
              <w:jc w:val="right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Encerramento, entrega ou apresentação:</w:t>
            </w:r>
          </w:p>
        </w:tc>
        <w:tc>
          <w:tcPr>
            <w:tcW w:w="2188" w:type="dxa"/>
          </w:tcPr>
          <w:p w14:paraId="763F61AF" w14:textId="6427A153" w:rsidR="00E42B2A" w:rsidRPr="00580220" w:rsidRDefault="00E42B2A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Data: </w:t>
            </w:r>
            <w:r w:rsidR="00A05DCD">
              <w:rPr>
                <w:rFonts w:ascii="Calibri" w:hAnsi="Calibri" w:cs="Calibri"/>
                <w:b/>
                <w:bCs/>
                <w:color w:val="FF0000"/>
                <w:szCs w:val="16"/>
              </w:rPr>
              <w:t>1</w:t>
            </w:r>
            <w:r w:rsidR="005F4642">
              <w:rPr>
                <w:rFonts w:ascii="Calibri" w:hAnsi="Calibri" w:cs="Calibri"/>
                <w:b/>
                <w:bCs/>
                <w:color w:val="FF0000"/>
                <w:szCs w:val="16"/>
              </w:rPr>
              <w:t>9</w:t>
            </w:r>
            <w:r w:rsidR="00C62860" w:rsidRPr="00C62860">
              <w:rPr>
                <w:rFonts w:ascii="Calibri" w:hAnsi="Calibri" w:cs="Calibri"/>
                <w:b/>
                <w:bCs/>
                <w:color w:val="FF0000"/>
                <w:szCs w:val="16"/>
              </w:rPr>
              <w:t>/</w:t>
            </w:r>
            <w:r w:rsidR="00A05DCD">
              <w:rPr>
                <w:rFonts w:ascii="Calibri" w:hAnsi="Calibri" w:cs="Calibri"/>
                <w:b/>
                <w:bCs/>
                <w:color w:val="FF0000"/>
                <w:szCs w:val="16"/>
              </w:rPr>
              <w:t>1</w:t>
            </w:r>
            <w:r w:rsidR="000E5115">
              <w:rPr>
                <w:rFonts w:ascii="Calibri" w:hAnsi="Calibri" w:cs="Calibri"/>
                <w:b/>
                <w:bCs/>
                <w:color w:val="FF0000"/>
                <w:szCs w:val="16"/>
              </w:rPr>
              <w:t>0</w:t>
            </w:r>
            <w:r w:rsidR="00C62860" w:rsidRPr="00C62860">
              <w:rPr>
                <w:rFonts w:ascii="Calibri" w:hAnsi="Calibri" w:cs="Calibri"/>
                <w:b/>
                <w:bCs/>
                <w:color w:val="FF0000"/>
                <w:szCs w:val="16"/>
              </w:rPr>
              <w:t>/202</w:t>
            </w:r>
            <w:r w:rsidR="003B636D">
              <w:rPr>
                <w:rFonts w:ascii="Calibri" w:hAnsi="Calibri" w:cs="Calibri"/>
                <w:b/>
                <w:bCs/>
                <w:color w:val="FF0000"/>
                <w:szCs w:val="16"/>
              </w:rPr>
              <w:t>6</w:t>
            </w:r>
          </w:p>
        </w:tc>
        <w:tc>
          <w:tcPr>
            <w:tcW w:w="1402" w:type="dxa"/>
          </w:tcPr>
          <w:p w14:paraId="789372A7" w14:textId="1DF95E4A" w:rsidR="00E42B2A" w:rsidRPr="00580220" w:rsidRDefault="00E42B2A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Hora:</w:t>
            </w:r>
            <w:r w:rsidR="005F4642">
              <w:rPr>
                <w:rFonts w:ascii="Calibri" w:hAnsi="Calibri" w:cs="Calibri"/>
                <w:szCs w:val="16"/>
              </w:rPr>
              <w:t xml:space="preserve"> </w:t>
            </w:r>
            <w:r w:rsidR="005F4642">
              <w:rPr>
                <w:rFonts w:ascii="Calibri" w:hAnsi="Calibri" w:cs="Calibri"/>
                <w:b/>
                <w:bCs/>
                <w:color w:val="FF0000"/>
                <w:szCs w:val="16"/>
              </w:rPr>
              <w:t>19:</w:t>
            </w:r>
            <w:r w:rsidR="003B636D">
              <w:rPr>
                <w:rFonts w:ascii="Calibri" w:hAnsi="Calibri" w:cs="Calibri"/>
                <w:b/>
                <w:bCs/>
                <w:color w:val="FF0000"/>
                <w:szCs w:val="16"/>
              </w:rPr>
              <w:t>5</w:t>
            </w:r>
            <w:r w:rsidR="000E5115">
              <w:rPr>
                <w:rFonts w:ascii="Calibri" w:hAnsi="Calibri" w:cs="Calibri"/>
                <w:b/>
                <w:bCs/>
                <w:color w:val="FF0000"/>
                <w:szCs w:val="16"/>
              </w:rPr>
              <w:t>0</w:t>
            </w:r>
          </w:p>
        </w:tc>
        <w:tc>
          <w:tcPr>
            <w:tcW w:w="2142" w:type="dxa"/>
          </w:tcPr>
          <w:p w14:paraId="4BA26914" w14:textId="77777777" w:rsidR="00E42B2A" w:rsidRPr="00580220" w:rsidRDefault="00E42B2A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Data: ____/____/____</w:t>
            </w:r>
          </w:p>
        </w:tc>
        <w:tc>
          <w:tcPr>
            <w:tcW w:w="1449" w:type="dxa"/>
          </w:tcPr>
          <w:p w14:paraId="30A5FA36" w14:textId="77777777" w:rsidR="00E42B2A" w:rsidRPr="00580220" w:rsidRDefault="00E42B2A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Hora: ___:___</w:t>
            </w:r>
          </w:p>
        </w:tc>
      </w:tr>
    </w:tbl>
    <w:p w14:paraId="4B9A7CC2" w14:textId="77777777" w:rsidR="007D068B" w:rsidRPr="00507B84" w:rsidRDefault="007D068B" w:rsidP="00B85682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 w:val="14"/>
          <w:szCs w:val="14"/>
        </w:rPr>
      </w:pPr>
    </w:p>
    <w:p w14:paraId="00B0FF96" w14:textId="77777777" w:rsidR="00FD67BA" w:rsidRPr="00580220" w:rsidRDefault="00FD67BA" w:rsidP="00B85682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Cs w:val="16"/>
        </w:rPr>
      </w:pPr>
      <w:r w:rsidRPr="00580220">
        <w:rPr>
          <w:rFonts w:ascii="Calibri" w:hAnsi="Calibri" w:cs="Calibri"/>
          <w:b/>
          <w:szCs w:val="16"/>
        </w:rPr>
        <w:t>Forma de apresentação: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77"/>
        <w:gridCol w:w="3577"/>
        <w:gridCol w:w="1789"/>
        <w:gridCol w:w="1904"/>
      </w:tblGrid>
      <w:tr w:rsidR="00580220" w:rsidRPr="00580220" w14:paraId="340276C5" w14:textId="77777777" w:rsidTr="00580220">
        <w:tc>
          <w:tcPr>
            <w:tcW w:w="3577" w:type="dxa"/>
            <w:shd w:val="clear" w:color="auto" w:fill="BFBFBF"/>
          </w:tcPr>
          <w:p w14:paraId="2149E08E" w14:textId="77777777" w:rsidR="00B32ED8" w:rsidRPr="00580220" w:rsidRDefault="00B32ED8" w:rsidP="00D01D54">
            <w:pPr>
              <w:pStyle w:val="Cabealho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Prevista / Solicitada</w:t>
            </w:r>
          </w:p>
        </w:tc>
        <w:tc>
          <w:tcPr>
            <w:tcW w:w="3577" w:type="dxa"/>
            <w:shd w:val="clear" w:color="auto" w:fill="BFBFBF"/>
          </w:tcPr>
          <w:p w14:paraId="2A3870DE" w14:textId="77777777" w:rsidR="00B32ED8" w:rsidRPr="00580220" w:rsidRDefault="00B32ED8" w:rsidP="00D01D54">
            <w:pPr>
              <w:pStyle w:val="Cabealho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Efetiva</w:t>
            </w:r>
          </w:p>
        </w:tc>
        <w:tc>
          <w:tcPr>
            <w:tcW w:w="3693" w:type="dxa"/>
            <w:gridSpan w:val="2"/>
            <w:shd w:val="clear" w:color="auto" w:fill="BFBFBF"/>
          </w:tcPr>
          <w:p w14:paraId="524ECC5A" w14:textId="77777777" w:rsidR="00B32ED8" w:rsidRPr="00580220" w:rsidRDefault="00B32ED8" w:rsidP="00D01D54">
            <w:pPr>
              <w:pStyle w:val="Cabealho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Nota, ciência e avaliação do professor</w:t>
            </w:r>
          </w:p>
        </w:tc>
      </w:tr>
      <w:tr w:rsidR="00580220" w:rsidRPr="00580220" w14:paraId="34E24FF1" w14:textId="77777777" w:rsidTr="00580220">
        <w:tc>
          <w:tcPr>
            <w:tcW w:w="3577" w:type="dxa"/>
          </w:tcPr>
          <w:p w14:paraId="5D932C18" w14:textId="47140CD5" w:rsidR="00B32ED8" w:rsidRPr="00580220" w:rsidRDefault="00B32ED8" w:rsidP="00D01D54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( </w:t>
            </w:r>
            <w:r w:rsidR="00A05DCD">
              <w:rPr>
                <w:rFonts w:ascii="Calibri" w:hAnsi="Calibri" w:cs="Calibri"/>
                <w:szCs w:val="16"/>
              </w:rPr>
              <w:t xml:space="preserve"> </w:t>
            </w:r>
            <w:r w:rsidRPr="00580220">
              <w:rPr>
                <w:rFonts w:ascii="Calibri" w:hAnsi="Calibri" w:cs="Calibri"/>
                <w:szCs w:val="16"/>
              </w:rPr>
              <w:t xml:space="preserve"> ) Montagem prática </w:t>
            </w:r>
          </w:p>
        </w:tc>
        <w:tc>
          <w:tcPr>
            <w:tcW w:w="3577" w:type="dxa"/>
          </w:tcPr>
          <w:p w14:paraId="720F8E53" w14:textId="77777777" w:rsidR="00B32ED8" w:rsidRPr="00580220" w:rsidRDefault="00B32ED8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Montagem prática</w:t>
            </w:r>
          </w:p>
        </w:tc>
        <w:tc>
          <w:tcPr>
            <w:tcW w:w="3693" w:type="dxa"/>
            <w:gridSpan w:val="2"/>
          </w:tcPr>
          <w:p w14:paraId="59D3FEC9" w14:textId="77777777" w:rsidR="00B32ED8" w:rsidRPr="00580220" w:rsidRDefault="00B85682" w:rsidP="00D01D54">
            <w:pPr>
              <w:pStyle w:val="Cabealho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 xml:space="preserve">Professor: </w:t>
            </w:r>
            <w:r w:rsidR="00B73091">
              <w:rPr>
                <w:rFonts w:ascii="Calibri" w:hAnsi="Calibri" w:cs="Calibri"/>
                <w:b/>
                <w:sz w:val="16"/>
                <w:szCs w:val="16"/>
              </w:rPr>
              <w:t>Amadeu Zanon Neto</w:t>
            </w:r>
          </w:p>
        </w:tc>
      </w:tr>
      <w:tr w:rsidR="00580220" w:rsidRPr="00580220" w14:paraId="4505177C" w14:textId="77777777" w:rsidTr="00580220">
        <w:tc>
          <w:tcPr>
            <w:tcW w:w="3577" w:type="dxa"/>
          </w:tcPr>
          <w:p w14:paraId="6921B21B" w14:textId="70CCC85C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( </w:t>
            </w:r>
            <w:r w:rsidR="00611151">
              <w:rPr>
                <w:rFonts w:ascii="Calibri" w:hAnsi="Calibri" w:cs="Calibri"/>
                <w:szCs w:val="16"/>
              </w:rPr>
              <w:t>X</w:t>
            </w:r>
            <w:r w:rsidRPr="00580220">
              <w:rPr>
                <w:rFonts w:ascii="Calibri" w:hAnsi="Calibri" w:cs="Calibri"/>
                <w:szCs w:val="16"/>
              </w:rPr>
              <w:t xml:space="preserve"> ) Seminário / Apresentação</w:t>
            </w:r>
            <w:r w:rsidR="00315239" w:rsidRPr="00580220">
              <w:rPr>
                <w:rFonts w:ascii="Calibri" w:hAnsi="Calibri" w:cs="Calibri"/>
                <w:szCs w:val="16"/>
              </w:rPr>
              <w:t xml:space="preserve"> / Banner</w:t>
            </w:r>
          </w:p>
        </w:tc>
        <w:tc>
          <w:tcPr>
            <w:tcW w:w="3577" w:type="dxa"/>
          </w:tcPr>
          <w:p w14:paraId="4CBAA2AE" w14:textId="77777777" w:rsidR="006E1099" w:rsidRPr="00580220" w:rsidRDefault="006E1099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Seminário / Apresentação</w:t>
            </w:r>
            <w:r w:rsidR="00315239" w:rsidRPr="00580220">
              <w:rPr>
                <w:rFonts w:ascii="Calibri" w:hAnsi="Calibri" w:cs="Calibri"/>
                <w:szCs w:val="16"/>
              </w:rPr>
              <w:t xml:space="preserve"> / Banner</w:t>
            </w:r>
          </w:p>
        </w:tc>
        <w:tc>
          <w:tcPr>
            <w:tcW w:w="1789" w:type="dxa"/>
            <w:vMerge w:val="restart"/>
          </w:tcPr>
          <w:p w14:paraId="2EFFC421" w14:textId="77777777" w:rsidR="006E1099" w:rsidRPr="00580220" w:rsidRDefault="006E109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Nota/Pontuação</w:t>
            </w:r>
          </w:p>
          <w:p w14:paraId="2513F471" w14:textId="77777777" w:rsidR="006E1099" w:rsidRPr="00580220" w:rsidRDefault="006E109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  <w:p w14:paraId="09954D59" w14:textId="77777777" w:rsidR="006E1099" w:rsidRPr="00580220" w:rsidRDefault="006E1099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1904" w:type="dxa"/>
            <w:vMerge w:val="restart"/>
          </w:tcPr>
          <w:p w14:paraId="3FC50EF2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 w:val="16"/>
                <w:szCs w:val="16"/>
              </w:rPr>
            </w:pPr>
          </w:p>
          <w:p w14:paraId="05DB3BED" w14:textId="77777777" w:rsidR="006E1099" w:rsidRPr="00580220" w:rsidRDefault="006E1099" w:rsidP="00580220">
            <w:pPr>
              <w:pStyle w:val="Cabealh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  <w:p w14:paraId="469696B0" w14:textId="77777777" w:rsidR="006E1099" w:rsidRPr="00580220" w:rsidRDefault="006E1099" w:rsidP="00580220">
            <w:pPr>
              <w:pStyle w:val="Cabealh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  <w:p w14:paraId="1A1FC27E" w14:textId="77777777" w:rsidR="006E1099" w:rsidRPr="00580220" w:rsidRDefault="006E1099" w:rsidP="00580220">
            <w:pPr>
              <w:pStyle w:val="Cabealho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  <w:p w14:paraId="4F752C78" w14:textId="77777777" w:rsidR="006E1099" w:rsidRPr="00580220" w:rsidRDefault="006E1099" w:rsidP="006E1099">
            <w:pPr>
              <w:pStyle w:val="Cabealho"/>
              <w:rPr>
                <w:rFonts w:ascii="Calibri" w:hAnsi="Calibri" w:cs="Calibri"/>
                <w:sz w:val="16"/>
                <w:szCs w:val="16"/>
              </w:rPr>
            </w:pPr>
          </w:p>
          <w:p w14:paraId="5D37E97C" w14:textId="77777777" w:rsidR="006E1099" w:rsidRPr="00580220" w:rsidRDefault="006E1099" w:rsidP="00580220">
            <w:pPr>
              <w:pStyle w:val="Cabealho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80220">
              <w:rPr>
                <w:rFonts w:ascii="Calibri" w:hAnsi="Calibri" w:cs="Calibri"/>
                <w:sz w:val="16"/>
                <w:szCs w:val="16"/>
              </w:rPr>
              <w:t>Assinatura/Visto/Carimbo</w:t>
            </w:r>
          </w:p>
        </w:tc>
      </w:tr>
      <w:tr w:rsidR="00580220" w:rsidRPr="00580220" w14:paraId="2667078F" w14:textId="77777777" w:rsidTr="00580220">
        <w:tc>
          <w:tcPr>
            <w:tcW w:w="3577" w:type="dxa"/>
          </w:tcPr>
          <w:p w14:paraId="6F62B6ED" w14:textId="0702560C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( </w:t>
            </w:r>
            <w:r w:rsidR="00611151">
              <w:rPr>
                <w:rFonts w:ascii="Calibri" w:hAnsi="Calibri" w:cs="Calibri"/>
                <w:szCs w:val="16"/>
              </w:rPr>
              <w:t>X</w:t>
            </w:r>
            <w:r w:rsidRPr="00580220">
              <w:rPr>
                <w:rFonts w:ascii="Calibri" w:hAnsi="Calibri" w:cs="Calibri"/>
                <w:szCs w:val="16"/>
              </w:rPr>
              <w:t xml:space="preserve"> ) Relatório</w:t>
            </w:r>
          </w:p>
        </w:tc>
        <w:tc>
          <w:tcPr>
            <w:tcW w:w="3577" w:type="dxa"/>
          </w:tcPr>
          <w:p w14:paraId="39109BDB" w14:textId="77777777" w:rsidR="006E1099" w:rsidRPr="00580220" w:rsidRDefault="006E1099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Relatório</w:t>
            </w:r>
          </w:p>
        </w:tc>
        <w:tc>
          <w:tcPr>
            <w:tcW w:w="1789" w:type="dxa"/>
            <w:vMerge/>
          </w:tcPr>
          <w:p w14:paraId="4D3800D7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1904" w:type="dxa"/>
            <w:vMerge/>
          </w:tcPr>
          <w:p w14:paraId="7885219A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3CB50066" w14:textId="77777777" w:rsidTr="00580220">
        <w:tc>
          <w:tcPr>
            <w:tcW w:w="3577" w:type="dxa"/>
          </w:tcPr>
          <w:p w14:paraId="5999C11B" w14:textId="76C147BA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( </w:t>
            </w:r>
            <w:r w:rsidR="00611151">
              <w:rPr>
                <w:rFonts w:ascii="Calibri" w:hAnsi="Calibri" w:cs="Calibri"/>
                <w:szCs w:val="16"/>
              </w:rPr>
              <w:t>X</w:t>
            </w:r>
            <w:r w:rsidRPr="00580220">
              <w:rPr>
                <w:rFonts w:ascii="Calibri" w:hAnsi="Calibri" w:cs="Calibri"/>
                <w:szCs w:val="16"/>
              </w:rPr>
              <w:t xml:space="preserve"> ) Simula</w:t>
            </w:r>
            <w:r w:rsidR="00911C68">
              <w:rPr>
                <w:rFonts w:ascii="Calibri" w:hAnsi="Calibri" w:cs="Calibri"/>
                <w:szCs w:val="16"/>
              </w:rPr>
              <w:t>ção</w:t>
            </w:r>
          </w:p>
        </w:tc>
        <w:tc>
          <w:tcPr>
            <w:tcW w:w="3577" w:type="dxa"/>
          </w:tcPr>
          <w:p w14:paraId="7A91FF93" w14:textId="77777777" w:rsidR="006E1099" w:rsidRPr="00580220" w:rsidRDefault="006E1099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(    ) </w:t>
            </w:r>
            <w:r w:rsidR="00911C68">
              <w:rPr>
                <w:rFonts w:ascii="Calibri" w:hAnsi="Calibri" w:cs="Calibri"/>
                <w:szCs w:val="16"/>
              </w:rPr>
              <w:t>Simulação</w:t>
            </w:r>
          </w:p>
        </w:tc>
        <w:tc>
          <w:tcPr>
            <w:tcW w:w="1789" w:type="dxa"/>
            <w:vMerge/>
          </w:tcPr>
          <w:p w14:paraId="4E069147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1904" w:type="dxa"/>
            <w:vMerge/>
          </w:tcPr>
          <w:p w14:paraId="6D0039C4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50075123" w14:textId="77777777" w:rsidTr="00580220">
        <w:tc>
          <w:tcPr>
            <w:tcW w:w="3577" w:type="dxa"/>
          </w:tcPr>
          <w:p w14:paraId="06DD2DFD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Visita</w:t>
            </w:r>
          </w:p>
        </w:tc>
        <w:tc>
          <w:tcPr>
            <w:tcW w:w="3577" w:type="dxa"/>
          </w:tcPr>
          <w:p w14:paraId="6E39E9B8" w14:textId="77777777" w:rsidR="006E1099" w:rsidRPr="00580220" w:rsidRDefault="006E1099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Visita</w:t>
            </w:r>
          </w:p>
        </w:tc>
        <w:tc>
          <w:tcPr>
            <w:tcW w:w="1789" w:type="dxa"/>
            <w:vMerge/>
          </w:tcPr>
          <w:p w14:paraId="3EC83B7E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1904" w:type="dxa"/>
            <w:vMerge/>
          </w:tcPr>
          <w:p w14:paraId="229F3029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338E4D02" w14:textId="77777777" w:rsidTr="00580220">
        <w:trPr>
          <w:trHeight w:val="148"/>
        </w:trPr>
        <w:tc>
          <w:tcPr>
            <w:tcW w:w="3577" w:type="dxa"/>
          </w:tcPr>
          <w:p w14:paraId="43C0870D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Mostra</w:t>
            </w:r>
            <w:r w:rsidR="00DB3DB7" w:rsidRPr="00580220">
              <w:rPr>
                <w:rFonts w:ascii="Calibri" w:hAnsi="Calibri" w:cs="Calibri"/>
                <w:szCs w:val="16"/>
              </w:rPr>
              <w:t xml:space="preserve"> / Evento</w:t>
            </w:r>
          </w:p>
        </w:tc>
        <w:tc>
          <w:tcPr>
            <w:tcW w:w="3577" w:type="dxa"/>
          </w:tcPr>
          <w:p w14:paraId="4C09E7AC" w14:textId="77777777" w:rsidR="006E1099" w:rsidRPr="00580220" w:rsidRDefault="006E1099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Mostra</w:t>
            </w:r>
            <w:r w:rsidR="00DB3DB7" w:rsidRPr="00580220">
              <w:rPr>
                <w:rFonts w:ascii="Calibri" w:hAnsi="Calibri" w:cs="Calibri"/>
                <w:szCs w:val="16"/>
              </w:rPr>
              <w:t xml:space="preserve"> / Evento</w:t>
            </w:r>
          </w:p>
        </w:tc>
        <w:tc>
          <w:tcPr>
            <w:tcW w:w="1789" w:type="dxa"/>
            <w:vMerge/>
          </w:tcPr>
          <w:p w14:paraId="3309852E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  <w:tc>
          <w:tcPr>
            <w:tcW w:w="1904" w:type="dxa"/>
            <w:vMerge/>
          </w:tcPr>
          <w:p w14:paraId="0F470B6F" w14:textId="77777777" w:rsidR="006E1099" w:rsidRPr="00580220" w:rsidRDefault="006E1099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448B1397" w14:textId="77777777" w:rsidTr="00580220">
        <w:tc>
          <w:tcPr>
            <w:tcW w:w="3577" w:type="dxa"/>
          </w:tcPr>
          <w:p w14:paraId="752D1B97" w14:textId="77777777" w:rsidR="00B85682" w:rsidRPr="00580220" w:rsidRDefault="00B85682" w:rsidP="00D01D54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Artigo</w:t>
            </w:r>
          </w:p>
        </w:tc>
        <w:tc>
          <w:tcPr>
            <w:tcW w:w="3577" w:type="dxa"/>
          </w:tcPr>
          <w:p w14:paraId="5E887633" w14:textId="77777777" w:rsidR="00B85682" w:rsidRPr="00580220" w:rsidRDefault="00B85682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Artigo</w:t>
            </w:r>
          </w:p>
        </w:tc>
        <w:tc>
          <w:tcPr>
            <w:tcW w:w="3693" w:type="dxa"/>
            <w:gridSpan w:val="2"/>
            <w:vMerge w:val="restart"/>
          </w:tcPr>
          <w:p w14:paraId="342B7698" w14:textId="77777777" w:rsidR="00B85682" w:rsidRPr="00580220" w:rsidRDefault="00B85682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  <w:p w14:paraId="0271668F" w14:textId="77777777" w:rsidR="00B85682" w:rsidRDefault="00B85682" w:rsidP="00A0233D">
            <w:pPr>
              <w:pStyle w:val="Cabealho"/>
              <w:jc w:val="center"/>
              <w:rPr>
                <w:rFonts w:ascii="Calibri" w:hAnsi="Calibri" w:cs="Calibri"/>
                <w:szCs w:val="16"/>
              </w:rPr>
            </w:pPr>
          </w:p>
          <w:p w14:paraId="53783E69" w14:textId="77777777" w:rsidR="00A0233D" w:rsidRPr="00580220" w:rsidRDefault="00A0233D" w:rsidP="00A0233D">
            <w:pPr>
              <w:pStyle w:val="Cabealho"/>
              <w:jc w:val="center"/>
              <w:rPr>
                <w:rFonts w:ascii="Calibri" w:hAnsi="Calibri" w:cs="Calibri"/>
                <w:szCs w:val="16"/>
              </w:rPr>
            </w:pPr>
          </w:p>
          <w:p w14:paraId="46FF2068" w14:textId="77777777" w:rsidR="00B85682" w:rsidRPr="00580220" w:rsidRDefault="00B85682" w:rsidP="00580220">
            <w:pPr>
              <w:pStyle w:val="Cabealho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Data</w:t>
            </w:r>
          </w:p>
        </w:tc>
      </w:tr>
      <w:tr w:rsidR="00557610" w:rsidRPr="00580220" w14:paraId="13D19F11" w14:textId="77777777" w:rsidTr="00580220">
        <w:tc>
          <w:tcPr>
            <w:tcW w:w="3577" w:type="dxa"/>
          </w:tcPr>
          <w:p w14:paraId="267B7195" w14:textId="6B091280" w:rsidR="00557610" w:rsidRPr="00580220" w:rsidRDefault="00557610" w:rsidP="00EC60A6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( </w:t>
            </w:r>
            <w:r w:rsidR="00611151">
              <w:rPr>
                <w:rFonts w:ascii="Calibri" w:hAnsi="Calibri" w:cs="Calibri"/>
                <w:szCs w:val="16"/>
              </w:rPr>
              <w:t xml:space="preserve">X </w:t>
            </w:r>
            <w:r w:rsidRPr="00580220">
              <w:rPr>
                <w:rFonts w:ascii="Calibri" w:hAnsi="Calibri" w:cs="Calibri"/>
                <w:szCs w:val="16"/>
              </w:rPr>
              <w:t xml:space="preserve">) </w:t>
            </w:r>
            <w:r w:rsidR="00EC60A6">
              <w:rPr>
                <w:rFonts w:ascii="Calibri" w:hAnsi="Calibri" w:cs="Calibri"/>
                <w:szCs w:val="16"/>
              </w:rPr>
              <w:t>Desenvolvimento de software</w:t>
            </w:r>
          </w:p>
        </w:tc>
        <w:tc>
          <w:tcPr>
            <w:tcW w:w="3577" w:type="dxa"/>
          </w:tcPr>
          <w:p w14:paraId="68C11FEB" w14:textId="77777777" w:rsidR="00557610" w:rsidRPr="00580220" w:rsidRDefault="00557610" w:rsidP="00EC60A6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 xml:space="preserve">(    ) </w:t>
            </w:r>
            <w:r w:rsidR="00EC60A6">
              <w:rPr>
                <w:rFonts w:ascii="Calibri" w:hAnsi="Calibri" w:cs="Calibri"/>
                <w:szCs w:val="16"/>
              </w:rPr>
              <w:t>Desenvolvimento de software</w:t>
            </w:r>
          </w:p>
        </w:tc>
        <w:tc>
          <w:tcPr>
            <w:tcW w:w="3693" w:type="dxa"/>
            <w:gridSpan w:val="2"/>
            <w:vMerge/>
          </w:tcPr>
          <w:p w14:paraId="53F25C74" w14:textId="77777777" w:rsidR="00557610" w:rsidRPr="00580220" w:rsidRDefault="00557610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19361273" w14:textId="77777777" w:rsidTr="00580220">
        <w:tc>
          <w:tcPr>
            <w:tcW w:w="3577" w:type="dxa"/>
          </w:tcPr>
          <w:p w14:paraId="6BD0093E" w14:textId="77777777" w:rsidR="00B85682" w:rsidRPr="00580220" w:rsidRDefault="00B85682" w:rsidP="00D01D54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Monografia</w:t>
            </w:r>
          </w:p>
        </w:tc>
        <w:tc>
          <w:tcPr>
            <w:tcW w:w="3577" w:type="dxa"/>
          </w:tcPr>
          <w:p w14:paraId="26FF86F6" w14:textId="77777777" w:rsidR="00B85682" w:rsidRPr="00580220" w:rsidRDefault="00B85682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 ) Monografia</w:t>
            </w:r>
          </w:p>
        </w:tc>
        <w:tc>
          <w:tcPr>
            <w:tcW w:w="3693" w:type="dxa"/>
            <w:gridSpan w:val="2"/>
            <w:vMerge/>
          </w:tcPr>
          <w:p w14:paraId="33E95386" w14:textId="77777777" w:rsidR="00B85682" w:rsidRPr="00580220" w:rsidRDefault="00B85682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  <w:tr w:rsidR="00580220" w:rsidRPr="00580220" w14:paraId="5381E526" w14:textId="77777777" w:rsidTr="00580220">
        <w:tc>
          <w:tcPr>
            <w:tcW w:w="3577" w:type="dxa"/>
          </w:tcPr>
          <w:p w14:paraId="4A6E864A" w14:textId="77777777" w:rsidR="00B85682" w:rsidRPr="00580220" w:rsidRDefault="00B85682" w:rsidP="00D01D54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) Outro ________________________</w:t>
            </w:r>
          </w:p>
        </w:tc>
        <w:tc>
          <w:tcPr>
            <w:tcW w:w="3577" w:type="dxa"/>
          </w:tcPr>
          <w:p w14:paraId="0D22ADC9" w14:textId="77777777" w:rsidR="00B85682" w:rsidRPr="00580220" w:rsidRDefault="00B85682" w:rsidP="00FF534D">
            <w:pPr>
              <w:pStyle w:val="Cabealho"/>
              <w:rPr>
                <w:rFonts w:ascii="Calibri" w:hAnsi="Calibri" w:cs="Calibri"/>
                <w:szCs w:val="16"/>
              </w:rPr>
            </w:pPr>
            <w:r w:rsidRPr="00580220">
              <w:rPr>
                <w:rFonts w:ascii="Calibri" w:hAnsi="Calibri" w:cs="Calibri"/>
                <w:szCs w:val="16"/>
              </w:rPr>
              <w:t>(   ) Outro ________________________</w:t>
            </w:r>
          </w:p>
        </w:tc>
        <w:tc>
          <w:tcPr>
            <w:tcW w:w="3693" w:type="dxa"/>
            <w:gridSpan w:val="2"/>
            <w:vMerge/>
          </w:tcPr>
          <w:p w14:paraId="0671B6E3" w14:textId="77777777" w:rsidR="00B85682" w:rsidRPr="00580220" w:rsidRDefault="00B85682" w:rsidP="00D01D54">
            <w:pPr>
              <w:pStyle w:val="Cabealho"/>
              <w:rPr>
                <w:rFonts w:ascii="Calibri" w:hAnsi="Calibri" w:cs="Calibri"/>
                <w:szCs w:val="16"/>
              </w:rPr>
            </w:pPr>
          </w:p>
        </w:tc>
      </w:tr>
    </w:tbl>
    <w:p w14:paraId="3940D5F8" w14:textId="77777777" w:rsidR="00B32ED8" w:rsidRPr="00A0233D" w:rsidRDefault="00B32ED8" w:rsidP="00D01D54">
      <w:pPr>
        <w:pStyle w:val="Cabealho"/>
        <w:rPr>
          <w:rFonts w:ascii="Calibri" w:hAnsi="Calibri" w:cs="Calibri"/>
          <w:sz w:val="14"/>
          <w:szCs w:val="14"/>
        </w:rPr>
      </w:pPr>
    </w:p>
    <w:p w14:paraId="075D6BE8" w14:textId="77777777" w:rsidR="00557610" w:rsidRPr="00557610" w:rsidRDefault="00557610" w:rsidP="00557610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Cs w:val="16"/>
        </w:rPr>
      </w:pPr>
      <w:r>
        <w:rPr>
          <w:rFonts w:ascii="Calibri" w:hAnsi="Calibri" w:cs="Calibri"/>
          <w:b/>
          <w:szCs w:val="16"/>
        </w:rPr>
        <w:t>Observações/anotações</w:t>
      </w:r>
      <w:r w:rsidRPr="00557610">
        <w:rPr>
          <w:rFonts w:ascii="Calibri" w:hAnsi="Calibri" w:cs="Calibri"/>
          <w:b/>
          <w:szCs w:val="16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71"/>
      </w:tblGrid>
      <w:tr w:rsidR="0058677E" w:rsidRPr="00580220" w14:paraId="1A92B75C" w14:textId="77777777" w:rsidTr="00580220">
        <w:trPr>
          <w:trHeight w:val="380"/>
        </w:trPr>
        <w:tc>
          <w:tcPr>
            <w:tcW w:w="10771" w:type="dxa"/>
          </w:tcPr>
          <w:p w14:paraId="26014A78" w14:textId="77777777" w:rsidR="0058677E" w:rsidRPr="00580220" w:rsidRDefault="0058677E" w:rsidP="00A72B1E">
            <w:pPr>
              <w:rPr>
                <w:rFonts w:ascii="Calibri" w:hAnsi="Calibri" w:cs="Calibri"/>
                <w:b/>
                <w:sz w:val="28"/>
              </w:rPr>
            </w:pPr>
          </w:p>
        </w:tc>
      </w:tr>
      <w:tr w:rsidR="0058677E" w:rsidRPr="00580220" w14:paraId="1CFE1C23" w14:textId="77777777" w:rsidTr="00580220">
        <w:trPr>
          <w:trHeight w:val="380"/>
        </w:trPr>
        <w:tc>
          <w:tcPr>
            <w:tcW w:w="10771" w:type="dxa"/>
          </w:tcPr>
          <w:p w14:paraId="09910F21" w14:textId="77777777" w:rsidR="0058677E" w:rsidRPr="00580220" w:rsidRDefault="0058677E" w:rsidP="00A72B1E">
            <w:pPr>
              <w:rPr>
                <w:rFonts w:ascii="Calibri" w:hAnsi="Calibri" w:cs="Calibri"/>
                <w:b/>
                <w:sz w:val="28"/>
              </w:rPr>
            </w:pPr>
          </w:p>
        </w:tc>
      </w:tr>
      <w:tr w:rsidR="0058677E" w:rsidRPr="00580220" w14:paraId="60A8E1F3" w14:textId="77777777" w:rsidTr="00580220">
        <w:trPr>
          <w:trHeight w:val="380"/>
        </w:trPr>
        <w:tc>
          <w:tcPr>
            <w:tcW w:w="10771" w:type="dxa"/>
          </w:tcPr>
          <w:p w14:paraId="5B8A3890" w14:textId="77777777" w:rsidR="0058677E" w:rsidRPr="00580220" w:rsidRDefault="0058677E" w:rsidP="00A72B1E">
            <w:pPr>
              <w:rPr>
                <w:rFonts w:ascii="Calibri" w:hAnsi="Calibri" w:cs="Calibri"/>
                <w:b/>
                <w:sz w:val="28"/>
              </w:rPr>
            </w:pPr>
          </w:p>
        </w:tc>
      </w:tr>
      <w:tr w:rsidR="0058677E" w:rsidRPr="00580220" w14:paraId="3EC761EE" w14:textId="77777777" w:rsidTr="00580220">
        <w:trPr>
          <w:trHeight w:val="380"/>
        </w:trPr>
        <w:tc>
          <w:tcPr>
            <w:tcW w:w="10771" w:type="dxa"/>
          </w:tcPr>
          <w:p w14:paraId="49F107DC" w14:textId="77777777" w:rsidR="0058677E" w:rsidRPr="00580220" w:rsidRDefault="0058677E" w:rsidP="00A72B1E">
            <w:pPr>
              <w:rPr>
                <w:rFonts w:ascii="Calibri" w:hAnsi="Calibri" w:cs="Calibri"/>
                <w:b/>
                <w:sz w:val="28"/>
              </w:rPr>
            </w:pPr>
          </w:p>
        </w:tc>
      </w:tr>
      <w:tr w:rsidR="0058677E" w:rsidRPr="00580220" w14:paraId="0D4FE370" w14:textId="77777777" w:rsidTr="00580220">
        <w:trPr>
          <w:trHeight w:val="380"/>
        </w:trPr>
        <w:tc>
          <w:tcPr>
            <w:tcW w:w="10771" w:type="dxa"/>
          </w:tcPr>
          <w:p w14:paraId="0204CD98" w14:textId="77777777" w:rsidR="0058677E" w:rsidRPr="00580220" w:rsidRDefault="0058677E" w:rsidP="00A72B1E">
            <w:pPr>
              <w:rPr>
                <w:rFonts w:ascii="Calibri" w:hAnsi="Calibri" w:cs="Calibri"/>
                <w:b/>
                <w:sz w:val="28"/>
              </w:rPr>
            </w:pPr>
          </w:p>
        </w:tc>
      </w:tr>
    </w:tbl>
    <w:p w14:paraId="7383DFB6" w14:textId="77777777" w:rsidR="005960BA" w:rsidRDefault="005960BA" w:rsidP="003F5D1B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Cs w:val="16"/>
        </w:rPr>
      </w:pPr>
      <w:r>
        <w:rPr>
          <w:rFonts w:ascii="Calibri" w:hAnsi="Calibri" w:cs="Calibri"/>
          <w:b/>
          <w:szCs w:val="16"/>
        </w:rPr>
        <w:br/>
      </w:r>
    </w:p>
    <w:p w14:paraId="7A982E5C" w14:textId="252A323E" w:rsidR="003F5D1B" w:rsidRPr="00557610" w:rsidRDefault="005960BA" w:rsidP="003F5D1B">
      <w:pPr>
        <w:pStyle w:val="Cabealho"/>
        <w:pBdr>
          <w:bottom w:val="single" w:sz="4" w:space="1" w:color="auto"/>
        </w:pBdr>
        <w:rPr>
          <w:rFonts w:ascii="Calibri" w:hAnsi="Calibri" w:cs="Calibri"/>
          <w:b/>
          <w:szCs w:val="16"/>
        </w:rPr>
      </w:pPr>
      <w:r>
        <w:rPr>
          <w:rFonts w:ascii="Calibri" w:hAnsi="Calibri" w:cs="Calibri"/>
          <w:b/>
          <w:szCs w:val="16"/>
        </w:rPr>
        <w:br w:type="page"/>
      </w:r>
      <w:r w:rsidR="003F5D1B">
        <w:rPr>
          <w:rFonts w:ascii="Calibri" w:hAnsi="Calibri" w:cs="Calibri"/>
          <w:b/>
          <w:szCs w:val="16"/>
        </w:rPr>
        <w:lastRenderedPageBreak/>
        <w:t>Componentes e materiais utilizados: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"/>
        <w:gridCol w:w="709"/>
        <w:gridCol w:w="4252"/>
        <w:gridCol w:w="425"/>
        <w:gridCol w:w="709"/>
        <w:gridCol w:w="4284"/>
      </w:tblGrid>
      <w:tr w:rsidR="00580220" w:rsidRPr="00580220" w14:paraId="5C861BC7" w14:textId="77777777" w:rsidTr="00580220">
        <w:tc>
          <w:tcPr>
            <w:tcW w:w="392" w:type="dxa"/>
            <w:shd w:val="clear" w:color="auto" w:fill="BFBFBF"/>
          </w:tcPr>
          <w:p w14:paraId="3B376D31" w14:textId="77777777" w:rsidR="00EF7B63" w:rsidRPr="00580220" w:rsidRDefault="00EF7B63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#</w:t>
            </w:r>
          </w:p>
        </w:tc>
        <w:tc>
          <w:tcPr>
            <w:tcW w:w="709" w:type="dxa"/>
            <w:shd w:val="clear" w:color="auto" w:fill="BFBFBF"/>
          </w:tcPr>
          <w:p w14:paraId="5864CEAF" w14:textId="77777777" w:rsidR="00EF7B63" w:rsidRPr="00580220" w:rsidRDefault="00EF7B63" w:rsidP="0058677E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Qte</w:t>
            </w:r>
          </w:p>
        </w:tc>
        <w:tc>
          <w:tcPr>
            <w:tcW w:w="4252" w:type="dxa"/>
            <w:shd w:val="clear" w:color="auto" w:fill="BFBFBF"/>
          </w:tcPr>
          <w:p w14:paraId="2E5A0045" w14:textId="77777777" w:rsidR="00EF7B63" w:rsidRPr="00580220" w:rsidRDefault="00EF7B63" w:rsidP="0058677E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Descrição</w:t>
            </w:r>
          </w:p>
        </w:tc>
        <w:tc>
          <w:tcPr>
            <w:tcW w:w="425" w:type="dxa"/>
            <w:shd w:val="clear" w:color="auto" w:fill="BFBFBF"/>
          </w:tcPr>
          <w:p w14:paraId="4DC911BC" w14:textId="77777777" w:rsidR="00EF7B63" w:rsidRPr="00580220" w:rsidRDefault="00EF7B63" w:rsidP="0058677E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#</w:t>
            </w:r>
          </w:p>
        </w:tc>
        <w:tc>
          <w:tcPr>
            <w:tcW w:w="709" w:type="dxa"/>
            <w:shd w:val="clear" w:color="auto" w:fill="BFBFBF"/>
          </w:tcPr>
          <w:p w14:paraId="35BA3BC1" w14:textId="77777777" w:rsidR="00EF7B63" w:rsidRPr="00580220" w:rsidRDefault="000D291C" w:rsidP="0058677E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Qte</w:t>
            </w:r>
          </w:p>
        </w:tc>
        <w:tc>
          <w:tcPr>
            <w:tcW w:w="4284" w:type="dxa"/>
            <w:shd w:val="clear" w:color="auto" w:fill="BFBFBF"/>
          </w:tcPr>
          <w:p w14:paraId="44932884" w14:textId="77777777" w:rsidR="00EF7B63" w:rsidRPr="00580220" w:rsidRDefault="000D291C" w:rsidP="0058677E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Descrição</w:t>
            </w:r>
          </w:p>
        </w:tc>
      </w:tr>
      <w:tr w:rsidR="00580220" w:rsidRPr="00580220" w14:paraId="6F5667BB" w14:textId="77777777" w:rsidTr="00580220">
        <w:trPr>
          <w:trHeight w:val="383"/>
        </w:trPr>
        <w:tc>
          <w:tcPr>
            <w:tcW w:w="392" w:type="dxa"/>
          </w:tcPr>
          <w:p w14:paraId="1FE49A9B" w14:textId="77777777" w:rsidR="000D291C" w:rsidRPr="00580220" w:rsidRDefault="000D291C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200BE2B5" w14:textId="77777777" w:rsidR="000D291C" w:rsidRPr="00580220" w:rsidRDefault="000D291C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03050EA7" w14:textId="77777777" w:rsidR="000D291C" w:rsidRPr="00580220" w:rsidRDefault="00EC14C6" w:rsidP="0058677E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ARDUINO</w:t>
            </w:r>
          </w:p>
        </w:tc>
        <w:tc>
          <w:tcPr>
            <w:tcW w:w="425" w:type="dxa"/>
          </w:tcPr>
          <w:p w14:paraId="740FC86C" w14:textId="77777777" w:rsidR="000D291C" w:rsidRPr="00580220" w:rsidRDefault="00EC14C6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21</w:t>
            </w:r>
          </w:p>
        </w:tc>
        <w:tc>
          <w:tcPr>
            <w:tcW w:w="709" w:type="dxa"/>
          </w:tcPr>
          <w:p w14:paraId="1C88DA70" w14:textId="77777777" w:rsidR="000D291C" w:rsidRPr="00580220" w:rsidRDefault="000D291C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4930C730" w14:textId="77777777" w:rsidR="000D291C" w:rsidRPr="00580220" w:rsidRDefault="000D291C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3CCFD04C" w14:textId="77777777" w:rsidTr="00580220">
        <w:trPr>
          <w:trHeight w:val="383"/>
        </w:trPr>
        <w:tc>
          <w:tcPr>
            <w:tcW w:w="392" w:type="dxa"/>
          </w:tcPr>
          <w:p w14:paraId="60D67555" w14:textId="77777777" w:rsidR="00DD098E" w:rsidRPr="00580220" w:rsidRDefault="00DD098E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</w:t>
            </w:r>
          </w:p>
        </w:tc>
        <w:tc>
          <w:tcPr>
            <w:tcW w:w="709" w:type="dxa"/>
          </w:tcPr>
          <w:p w14:paraId="1E601639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6741421A" w14:textId="77777777" w:rsidR="00DD098E" w:rsidRPr="00580220" w:rsidRDefault="00EC14C6" w:rsidP="0058677E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MICROCONTROLADOR PIC</w:t>
            </w:r>
          </w:p>
        </w:tc>
        <w:tc>
          <w:tcPr>
            <w:tcW w:w="425" w:type="dxa"/>
          </w:tcPr>
          <w:p w14:paraId="4D91BE87" w14:textId="77777777" w:rsidR="00DD098E" w:rsidRPr="00580220" w:rsidRDefault="00EC14C6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22</w:t>
            </w:r>
          </w:p>
        </w:tc>
        <w:tc>
          <w:tcPr>
            <w:tcW w:w="709" w:type="dxa"/>
          </w:tcPr>
          <w:p w14:paraId="6B472E23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24C1E08A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35BA9822" w14:textId="77777777" w:rsidTr="00580220">
        <w:trPr>
          <w:trHeight w:val="383"/>
        </w:trPr>
        <w:tc>
          <w:tcPr>
            <w:tcW w:w="392" w:type="dxa"/>
          </w:tcPr>
          <w:p w14:paraId="0B76B600" w14:textId="77777777" w:rsidR="00DD098E" w:rsidRPr="00580220" w:rsidRDefault="00DD098E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</w:t>
            </w:r>
          </w:p>
        </w:tc>
        <w:tc>
          <w:tcPr>
            <w:tcW w:w="709" w:type="dxa"/>
          </w:tcPr>
          <w:p w14:paraId="6430CEED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3F7F4B64" w14:textId="77777777" w:rsidR="00DD098E" w:rsidRPr="00580220" w:rsidRDefault="00EC14C6" w:rsidP="0058677E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PROTOBOARD</w:t>
            </w:r>
          </w:p>
        </w:tc>
        <w:tc>
          <w:tcPr>
            <w:tcW w:w="425" w:type="dxa"/>
          </w:tcPr>
          <w:p w14:paraId="117C0762" w14:textId="77777777" w:rsidR="00DD098E" w:rsidRPr="00580220" w:rsidRDefault="00EC14C6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23</w:t>
            </w:r>
          </w:p>
        </w:tc>
        <w:tc>
          <w:tcPr>
            <w:tcW w:w="709" w:type="dxa"/>
          </w:tcPr>
          <w:p w14:paraId="5E33FC16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0B5ACEC2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63D28B6F" w14:textId="77777777" w:rsidTr="00580220">
        <w:trPr>
          <w:trHeight w:val="383"/>
        </w:trPr>
        <w:tc>
          <w:tcPr>
            <w:tcW w:w="392" w:type="dxa"/>
          </w:tcPr>
          <w:p w14:paraId="526B17E8" w14:textId="77777777" w:rsidR="00DD098E" w:rsidRPr="00580220" w:rsidRDefault="00DD098E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4</w:t>
            </w:r>
          </w:p>
        </w:tc>
        <w:tc>
          <w:tcPr>
            <w:tcW w:w="709" w:type="dxa"/>
          </w:tcPr>
          <w:p w14:paraId="71810B07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7E90ED05" w14:textId="77777777" w:rsidR="00DD098E" w:rsidRPr="00580220" w:rsidRDefault="00EC14C6" w:rsidP="0058677E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RESISTOR</w:t>
            </w:r>
            <w:r w:rsidR="000F0500" w:rsidRPr="00580220">
              <w:rPr>
                <w:rFonts w:ascii="Calibri" w:hAnsi="Calibri" w:cs="Calibri"/>
                <w:noProof/>
              </w:rPr>
              <w:t xml:space="preserve"> 220R</w:t>
            </w:r>
          </w:p>
        </w:tc>
        <w:tc>
          <w:tcPr>
            <w:tcW w:w="425" w:type="dxa"/>
          </w:tcPr>
          <w:p w14:paraId="18E1E529" w14:textId="77777777" w:rsidR="00DD098E" w:rsidRPr="00580220" w:rsidRDefault="00EC14C6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24</w:t>
            </w:r>
          </w:p>
        </w:tc>
        <w:tc>
          <w:tcPr>
            <w:tcW w:w="709" w:type="dxa"/>
          </w:tcPr>
          <w:p w14:paraId="2D21119D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68AD84F5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544EF892" w14:textId="77777777" w:rsidTr="00580220">
        <w:trPr>
          <w:trHeight w:val="383"/>
        </w:trPr>
        <w:tc>
          <w:tcPr>
            <w:tcW w:w="392" w:type="dxa"/>
          </w:tcPr>
          <w:p w14:paraId="1F3C18C3" w14:textId="77777777" w:rsidR="00DD098E" w:rsidRPr="00580220" w:rsidRDefault="00DD098E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5</w:t>
            </w:r>
          </w:p>
        </w:tc>
        <w:tc>
          <w:tcPr>
            <w:tcW w:w="709" w:type="dxa"/>
          </w:tcPr>
          <w:p w14:paraId="5F8EB8D8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015625AB" w14:textId="77777777" w:rsidR="00DD098E" w:rsidRPr="00580220" w:rsidRDefault="000F0500" w:rsidP="0058677E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RESISTOR 10K</w:t>
            </w:r>
          </w:p>
        </w:tc>
        <w:tc>
          <w:tcPr>
            <w:tcW w:w="425" w:type="dxa"/>
          </w:tcPr>
          <w:p w14:paraId="60EFB383" w14:textId="77777777" w:rsidR="00DD098E" w:rsidRPr="00580220" w:rsidRDefault="00EC14C6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25</w:t>
            </w:r>
          </w:p>
        </w:tc>
        <w:tc>
          <w:tcPr>
            <w:tcW w:w="709" w:type="dxa"/>
          </w:tcPr>
          <w:p w14:paraId="66C690BD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6AAB9A65" w14:textId="77777777" w:rsidR="00DD098E" w:rsidRPr="00580220" w:rsidRDefault="00DD098E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7CDB11A0" w14:textId="77777777" w:rsidTr="00580220">
        <w:trPr>
          <w:trHeight w:val="383"/>
        </w:trPr>
        <w:tc>
          <w:tcPr>
            <w:tcW w:w="392" w:type="dxa"/>
          </w:tcPr>
          <w:p w14:paraId="74A2D7BF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6</w:t>
            </w:r>
          </w:p>
        </w:tc>
        <w:tc>
          <w:tcPr>
            <w:tcW w:w="709" w:type="dxa"/>
          </w:tcPr>
          <w:p w14:paraId="263BAB01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5A1C1F80" w14:textId="77777777" w:rsidR="000F0500" w:rsidRPr="00580220" w:rsidRDefault="000F0500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 xml:space="preserve">LED </w:t>
            </w:r>
          </w:p>
        </w:tc>
        <w:tc>
          <w:tcPr>
            <w:tcW w:w="425" w:type="dxa"/>
          </w:tcPr>
          <w:p w14:paraId="03F15F0D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26</w:t>
            </w:r>
          </w:p>
        </w:tc>
        <w:tc>
          <w:tcPr>
            <w:tcW w:w="709" w:type="dxa"/>
          </w:tcPr>
          <w:p w14:paraId="5DD81843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4627B86D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4EF49451" w14:textId="77777777" w:rsidTr="00580220">
        <w:trPr>
          <w:trHeight w:val="383"/>
        </w:trPr>
        <w:tc>
          <w:tcPr>
            <w:tcW w:w="392" w:type="dxa"/>
          </w:tcPr>
          <w:p w14:paraId="7B4013C5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7</w:t>
            </w:r>
          </w:p>
        </w:tc>
        <w:tc>
          <w:tcPr>
            <w:tcW w:w="709" w:type="dxa"/>
          </w:tcPr>
          <w:p w14:paraId="64435517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06243C2F" w14:textId="77777777" w:rsidR="000F0500" w:rsidRPr="00580220" w:rsidRDefault="000F0500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CHAVE TÁCTIL</w:t>
            </w:r>
          </w:p>
        </w:tc>
        <w:tc>
          <w:tcPr>
            <w:tcW w:w="425" w:type="dxa"/>
          </w:tcPr>
          <w:p w14:paraId="37258EF9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27</w:t>
            </w:r>
          </w:p>
        </w:tc>
        <w:tc>
          <w:tcPr>
            <w:tcW w:w="709" w:type="dxa"/>
          </w:tcPr>
          <w:p w14:paraId="36EAAD44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6405D621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351A7908" w14:textId="77777777" w:rsidTr="00580220">
        <w:trPr>
          <w:trHeight w:val="383"/>
        </w:trPr>
        <w:tc>
          <w:tcPr>
            <w:tcW w:w="392" w:type="dxa"/>
          </w:tcPr>
          <w:p w14:paraId="17EAC996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8</w:t>
            </w:r>
          </w:p>
        </w:tc>
        <w:tc>
          <w:tcPr>
            <w:tcW w:w="709" w:type="dxa"/>
          </w:tcPr>
          <w:p w14:paraId="25443106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44196921" w14:textId="77777777" w:rsidR="000F0500" w:rsidRPr="00580220" w:rsidRDefault="000F0500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DISPLAY 7 SEGMENTOS</w:t>
            </w:r>
          </w:p>
        </w:tc>
        <w:tc>
          <w:tcPr>
            <w:tcW w:w="425" w:type="dxa"/>
          </w:tcPr>
          <w:p w14:paraId="1DE2E870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28</w:t>
            </w:r>
          </w:p>
        </w:tc>
        <w:tc>
          <w:tcPr>
            <w:tcW w:w="709" w:type="dxa"/>
          </w:tcPr>
          <w:p w14:paraId="24FBD52D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6C2DD392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6CBA5D40" w14:textId="77777777" w:rsidTr="00580220">
        <w:trPr>
          <w:trHeight w:val="383"/>
        </w:trPr>
        <w:tc>
          <w:tcPr>
            <w:tcW w:w="392" w:type="dxa"/>
          </w:tcPr>
          <w:p w14:paraId="53A1FE73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9</w:t>
            </w:r>
          </w:p>
        </w:tc>
        <w:tc>
          <w:tcPr>
            <w:tcW w:w="709" w:type="dxa"/>
          </w:tcPr>
          <w:p w14:paraId="08AB53C1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2FB8BBA7" w14:textId="77777777" w:rsidR="000F0500" w:rsidRPr="00580220" w:rsidRDefault="000F0500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DISPLAY LCD</w:t>
            </w:r>
          </w:p>
        </w:tc>
        <w:tc>
          <w:tcPr>
            <w:tcW w:w="425" w:type="dxa"/>
          </w:tcPr>
          <w:p w14:paraId="5D03B368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29</w:t>
            </w:r>
          </w:p>
        </w:tc>
        <w:tc>
          <w:tcPr>
            <w:tcW w:w="709" w:type="dxa"/>
          </w:tcPr>
          <w:p w14:paraId="72069065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00DE56F3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6A0E6F2E" w14:textId="77777777" w:rsidTr="00580220">
        <w:trPr>
          <w:trHeight w:val="383"/>
        </w:trPr>
        <w:tc>
          <w:tcPr>
            <w:tcW w:w="392" w:type="dxa"/>
          </w:tcPr>
          <w:p w14:paraId="44984A33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10</w:t>
            </w:r>
          </w:p>
        </w:tc>
        <w:tc>
          <w:tcPr>
            <w:tcW w:w="709" w:type="dxa"/>
          </w:tcPr>
          <w:p w14:paraId="216365C3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7D43BE81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2AF064CF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30</w:t>
            </w:r>
          </w:p>
        </w:tc>
        <w:tc>
          <w:tcPr>
            <w:tcW w:w="709" w:type="dxa"/>
          </w:tcPr>
          <w:p w14:paraId="63581C1C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463B3FE1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64B0C715" w14:textId="77777777" w:rsidTr="00580220">
        <w:trPr>
          <w:trHeight w:val="383"/>
        </w:trPr>
        <w:tc>
          <w:tcPr>
            <w:tcW w:w="392" w:type="dxa"/>
          </w:tcPr>
          <w:p w14:paraId="46CC2CC0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11</w:t>
            </w:r>
          </w:p>
        </w:tc>
        <w:tc>
          <w:tcPr>
            <w:tcW w:w="709" w:type="dxa"/>
          </w:tcPr>
          <w:p w14:paraId="21DD90F4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4C0E93E4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664C74F5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31</w:t>
            </w:r>
          </w:p>
        </w:tc>
        <w:tc>
          <w:tcPr>
            <w:tcW w:w="709" w:type="dxa"/>
          </w:tcPr>
          <w:p w14:paraId="1E2FC0C2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29029F94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10D7907A" w14:textId="77777777" w:rsidTr="00580220">
        <w:trPr>
          <w:trHeight w:val="383"/>
        </w:trPr>
        <w:tc>
          <w:tcPr>
            <w:tcW w:w="392" w:type="dxa"/>
          </w:tcPr>
          <w:p w14:paraId="6CD2540E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12</w:t>
            </w:r>
          </w:p>
        </w:tc>
        <w:tc>
          <w:tcPr>
            <w:tcW w:w="709" w:type="dxa"/>
          </w:tcPr>
          <w:p w14:paraId="5BEF9EB6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12A88F40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678C49A3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32</w:t>
            </w:r>
          </w:p>
        </w:tc>
        <w:tc>
          <w:tcPr>
            <w:tcW w:w="709" w:type="dxa"/>
          </w:tcPr>
          <w:p w14:paraId="0BF1E5AF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5A051A87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575ADC24" w14:textId="77777777" w:rsidTr="00580220">
        <w:trPr>
          <w:trHeight w:val="383"/>
        </w:trPr>
        <w:tc>
          <w:tcPr>
            <w:tcW w:w="392" w:type="dxa"/>
          </w:tcPr>
          <w:p w14:paraId="38CE4D38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13</w:t>
            </w:r>
          </w:p>
        </w:tc>
        <w:tc>
          <w:tcPr>
            <w:tcW w:w="709" w:type="dxa"/>
          </w:tcPr>
          <w:p w14:paraId="5D754053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763187F7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653A0A6F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33</w:t>
            </w:r>
          </w:p>
        </w:tc>
        <w:tc>
          <w:tcPr>
            <w:tcW w:w="709" w:type="dxa"/>
          </w:tcPr>
          <w:p w14:paraId="7EAF4054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2443C7F6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3E7A91D1" w14:textId="77777777" w:rsidTr="00580220">
        <w:trPr>
          <w:trHeight w:val="383"/>
        </w:trPr>
        <w:tc>
          <w:tcPr>
            <w:tcW w:w="392" w:type="dxa"/>
          </w:tcPr>
          <w:p w14:paraId="53BC3E9F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14</w:t>
            </w:r>
          </w:p>
        </w:tc>
        <w:tc>
          <w:tcPr>
            <w:tcW w:w="709" w:type="dxa"/>
          </w:tcPr>
          <w:p w14:paraId="77BB4907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66ED87A1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41790F85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34</w:t>
            </w:r>
          </w:p>
        </w:tc>
        <w:tc>
          <w:tcPr>
            <w:tcW w:w="709" w:type="dxa"/>
          </w:tcPr>
          <w:p w14:paraId="5C552799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49DD00F5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0A4B01A6" w14:textId="77777777" w:rsidTr="00580220">
        <w:trPr>
          <w:trHeight w:val="383"/>
        </w:trPr>
        <w:tc>
          <w:tcPr>
            <w:tcW w:w="392" w:type="dxa"/>
          </w:tcPr>
          <w:p w14:paraId="7F38DE75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15</w:t>
            </w:r>
          </w:p>
        </w:tc>
        <w:tc>
          <w:tcPr>
            <w:tcW w:w="709" w:type="dxa"/>
          </w:tcPr>
          <w:p w14:paraId="43BB1F0C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7CA2E29A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0FDC2695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35</w:t>
            </w:r>
          </w:p>
        </w:tc>
        <w:tc>
          <w:tcPr>
            <w:tcW w:w="709" w:type="dxa"/>
          </w:tcPr>
          <w:p w14:paraId="0BC0E6B1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025ECF80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532097A4" w14:textId="77777777" w:rsidTr="00580220">
        <w:trPr>
          <w:trHeight w:val="383"/>
        </w:trPr>
        <w:tc>
          <w:tcPr>
            <w:tcW w:w="392" w:type="dxa"/>
          </w:tcPr>
          <w:p w14:paraId="7A8AEDDB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16</w:t>
            </w:r>
          </w:p>
        </w:tc>
        <w:tc>
          <w:tcPr>
            <w:tcW w:w="709" w:type="dxa"/>
          </w:tcPr>
          <w:p w14:paraId="3ED3F65E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649F3C9A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4BE4D296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36</w:t>
            </w:r>
          </w:p>
        </w:tc>
        <w:tc>
          <w:tcPr>
            <w:tcW w:w="709" w:type="dxa"/>
          </w:tcPr>
          <w:p w14:paraId="246F9AE3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6895BA7F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47895E50" w14:textId="77777777" w:rsidTr="00580220">
        <w:trPr>
          <w:trHeight w:val="383"/>
        </w:trPr>
        <w:tc>
          <w:tcPr>
            <w:tcW w:w="392" w:type="dxa"/>
          </w:tcPr>
          <w:p w14:paraId="246651EF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17</w:t>
            </w:r>
          </w:p>
        </w:tc>
        <w:tc>
          <w:tcPr>
            <w:tcW w:w="709" w:type="dxa"/>
          </w:tcPr>
          <w:p w14:paraId="0462121F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415DF000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4BCD0771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37</w:t>
            </w:r>
          </w:p>
        </w:tc>
        <w:tc>
          <w:tcPr>
            <w:tcW w:w="709" w:type="dxa"/>
          </w:tcPr>
          <w:p w14:paraId="13A352EB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7BB0C52E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4391F790" w14:textId="77777777" w:rsidTr="00580220">
        <w:trPr>
          <w:trHeight w:val="383"/>
        </w:trPr>
        <w:tc>
          <w:tcPr>
            <w:tcW w:w="392" w:type="dxa"/>
          </w:tcPr>
          <w:p w14:paraId="7BF3EC6A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18</w:t>
            </w:r>
          </w:p>
        </w:tc>
        <w:tc>
          <w:tcPr>
            <w:tcW w:w="709" w:type="dxa"/>
          </w:tcPr>
          <w:p w14:paraId="57C1980A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38F2A973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505B773E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38</w:t>
            </w:r>
          </w:p>
        </w:tc>
        <w:tc>
          <w:tcPr>
            <w:tcW w:w="709" w:type="dxa"/>
          </w:tcPr>
          <w:p w14:paraId="5FFA76E3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26AFDBDA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0355EA5E" w14:textId="77777777" w:rsidTr="00580220">
        <w:trPr>
          <w:trHeight w:val="383"/>
        </w:trPr>
        <w:tc>
          <w:tcPr>
            <w:tcW w:w="392" w:type="dxa"/>
          </w:tcPr>
          <w:p w14:paraId="51D32016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19</w:t>
            </w:r>
          </w:p>
        </w:tc>
        <w:tc>
          <w:tcPr>
            <w:tcW w:w="709" w:type="dxa"/>
          </w:tcPr>
          <w:p w14:paraId="2B82BE7D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51D29AB9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178698D4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39</w:t>
            </w:r>
          </w:p>
        </w:tc>
        <w:tc>
          <w:tcPr>
            <w:tcW w:w="709" w:type="dxa"/>
          </w:tcPr>
          <w:p w14:paraId="21A1CCE4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573E126E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  <w:tr w:rsidR="00580220" w:rsidRPr="00580220" w14:paraId="332E0A62" w14:textId="77777777" w:rsidTr="00580220">
        <w:trPr>
          <w:trHeight w:val="383"/>
        </w:trPr>
        <w:tc>
          <w:tcPr>
            <w:tcW w:w="392" w:type="dxa"/>
          </w:tcPr>
          <w:p w14:paraId="120CDAEA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20</w:t>
            </w:r>
          </w:p>
        </w:tc>
        <w:tc>
          <w:tcPr>
            <w:tcW w:w="709" w:type="dxa"/>
          </w:tcPr>
          <w:p w14:paraId="1236F06B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60B1EF31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" w:type="dxa"/>
          </w:tcPr>
          <w:p w14:paraId="25321F17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40</w:t>
            </w:r>
          </w:p>
        </w:tc>
        <w:tc>
          <w:tcPr>
            <w:tcW w:w="709" w:type="dxa"/>
          </w:tcPr>
          <w:p w14:paraId="0EDF8B9A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30FB490B" w14:textId="77777777" w:rsidR="000F0500" w:rsidRPr="00580220" w:rsidRDefault="000F0500" w:rsidP="0058677E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</w:tr>
    </w:tbl>
    <w:p w14:paraId="08510DD9" w14:textId="77777777" w:rsidR="001A544D" w:rsidRPr="00580220" w:rsidRDefault="001A544D" w:rsidP="001A544D">
      <w:pPr>
        <w:rPr>
          <w:rFonts w:ascii="Calibri" w:hAnsi="Calibri" w:cs="Calibri"/>
          <w:sz w:val="14"/>
          <w:szCs w:val="14"/>
        </w:rPr>
      </w:pPr>
    </w:p>
    <w:p w14:paraId="288CF2CF" w14:textId="77777777" w:rsidR="001A544D" w:rsidRPr="00580220" w:rsidRDefault="001A544D" w:rsidP="00EC14C6">
      <w:pPr>
        <w:pBdr>
          <w:bottom w:val="single" w:sz="4" w:space="1" w:color="auto"/>
        </w:pBdr>
        <w:rPr>
          <w:rFonts w:ascii="Calibri" w:hAnsi="Calibri" w:cs="Calibri"/>
          <w:b/>
        </w:rPr>
      </w:pPr>
      <w:r w:rsidRPr="00580220">
        <w:rPr>
          <w:rFonts w:ascii="Calibri" w:hAnsi="Calibri" w:cs="Calibri"/>
          <w:b/>
        </w:rPr>
        <w:t>Equipamentos e materiais de laboratório</w:t>
      </w:r>
      <w:r w:rsidR="005F2E86">
        <w:rPr>
          <w:rFonts w:ascii="Calibri" w:hAnsi="Calibri" w:cs="Calibri"/>
          <w:b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"/>
        <w:gridCol w:w="709"/>
        <w:gridCol w:w="4252"/>
        <w:gridCol w:w="425"/>
        <w:gridCol w:w="709"/>
        <w:gridCol w:w="4284"/>
      </w:tblGrid>
      <w:tr w:rsidR="00580220" w:rsidRPr="00580220" w14:paraId="57B0DC59" w14:textId="77777777" w:rsidTr="00580220">
        <w:tc>
          <w:tcPr>
            <w:tcW w:w="392" w:type="dxa"/>
            <w:shd w:val="clear" w:color="auto" w:fill="BFBFBF"/>
          </w:tcPr>
          <w:p w14:paraId="424BB2C9" w14:textId="77777777" w:rsidR="001A544D" w:rsidRPr="00580220" w:rsidRDefault="001A544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#</w:t>
            </w:r>
          </w:p>
        </w:tc>
        <w:tc>
          <w:tcPr>
            <w:tcW w:w="709" w:type="dxa"/>
            <w:shd w:val="clear" w:color="auto" w:fill="BFBFBF"/>
          </w:tcPr>
          <w:p w14:paraId="6D169CB6" w14:textId="77777777" w:rsidR="001A544D" w:rsidRPr="00580220" w:rsidRDefault="001A544D" w:rsidP="00FF534D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Qte</w:t>
            </w:r>
          </w:p>
        </w:tc>
        <w:tc>
          <w:tcPr>
            <w:tcW w:w="4252" w:type="dxa"/>
            <w:shd w:val="clear" w:color="auto" w:fill="BFBFBF"/>
          </w:tcPr>
          <w:p w14:paraId="1786EE34" w14:textId="77777777" w:rsidR="001A544D" w:rsidRPr="00580220" w:rsidRDefault="001A544D" w:rsidP="00FF534D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Descrição</w:t>
            </w:r>
          </w:p>
        </w:tc>
        <w:tc>
          <w:tcPr>
            <w:tcW w:w="425" w:type="dxa"/>
            <w:shd w:val="clear" w:color="auto" w:fill="BFBFBF"/>
          </w:tcPr>
          <w:p w14:paraId="2E6CEC93" w14:textId="77777777" w:rsidR="001A544D" w:rsidRPr="00580220" w:rsidRDefault="001A544D" w:rsidP="00FF534D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#</w:t>
            </w:r>
          </w:p>
        </w:tc>
        <w:tc>
          <w:tcPr>
            <w:tcW w:w="709" w:type="dxa"/>
            <w:shd w:val="clear" w:color="auto" w:fill="BFBFBF"/>
          </w:tcPr>
          <w:p w14:paraId="23BC9946" w14:textId="77777777" w:rsidR="001A544D" w:rsidRPr="00580220" w:rsidRDefault="001A544D" w:rsidP="00FF534D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Qte</w:t>
            </w:r>
          </w:p>
        </w:tc>
        <w:tc>
          <w:tcPr>
            <w:tcW w:w="4284" w:type="dxa"/>
            <w:shd w:val="clear" w:color="auto" w:fill="BFBFBF"/>
          </w:tcPr>
          <w:p w14:paraId="1550CC0D" w14:textId="77777777" w:rsidR="001A544D" w:rsidRPr="00580220" w:rsidRDefault="001A544D" w:rsidP="00FF534D">
            <w:pPr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Descrição</w:t>
            </w:r>
          </w:p>
        </w:tc>
      </w:tr>
      <w:tr w:rsidR="00580220" w:rsidRPr="00580220" w14:paraId="303C96E7" w14:textId="77777777" w:rsidTr="00580220">
        <w:trPr>
          <w:trHeight w:val="383"/>
        </w:trPr>
        <w:tc>
          <w:tcPr>
            <w:tcW w:w="392" w:type="dxa"/>
          </w:tcPr>
          <w:p w14:paraId="37022311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680809C2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176B355D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COMPUTADOR PC</w:t>
            </w:r>
          </w:p>
        </w:tc>
        <w:tc>
          <w:tcPr>
            <w:tcW w:w="425" w:type="dxa"/>
          </w:tcPr>
          <w:p w14:paraId="06EAFB1E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13</w:t>
            </w:r>
          </w:p>
        </w:tc>
        <w:tc>
          <w:tcPr>
            <w:tcW w:w="709" w:type="dxa"/>
          </w:tcPr>
          <w:p w14:paraId="7FB06890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2DA86522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FIOS</w:t>
            </w:r>
          </w:p>
        </w:tc>
      </w:tr>
      <w:tr w:rsidR="00580220" w:rsidRPr="00580220" w14:paraId="60BAE809" w14:textId="77777777" w:rsidTr="00580220">
        <w:trPr>
          <w:trHeight w:val="383"/>
        </w:trPr>
        <w:tc>
          <w:tcPr>
            <w:tcW w:w="392" w:type="dxa"/>
          </w:tcPr>
          <w:p w14:paraId="1F75F5AF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</w:t>
            </w:r>
          </w:p>
        </w:tc>
        <w:tc>
          <w:tcPr>
            <w:tcW w:w="709" w:type="dxa"/>
          </w:tcPr>
          <w:p w14:paraId="0B5F0548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575A524D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FONTE DE ALIMENTAÇÃO</w:t>
            </w:r>
          </w:p>
        </w:tc>
        <w:tc>
          <w:tcPr>
            <w:tcW w:w="425" w:type="dxa"/>
          </w:tcPr>
          <w:p w14:paraId="3F144830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14</w:t>
            </w:r>
          </w:p>
        </w:tc>
        <w:tc>
          <w:tcPr>
            <w:tcW w:w="709" w:type="dxa"/>
          </w:tcPr>
          <w:p w14:paraId="082228B7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2180AEB4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SHIELD ARDUINO</w:t>
            </w:r>
          </w:p>
        </w:tc>
      </w:tr>
      <w:tr w:rsidR="00580220" w:rsidRPr="00580220" w14:paraId="3AC2960D" w14:textId="77777777" w:rsidTr="00580220">
        <w:trPr>
          <w:trHeight w:val="383"/>
        </w:trPr>
        <w:tc>
          <w:tcPr>
            <w:tcW w:w="392" w:type="dxa"/>
          </w:tcPr>
          <w:p w14:paraId="7D648765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3</w:t>
            </w:r>
          </w:p>
        </w:tc>
        <w:tc>
          <w:tcPr>
            <w:tcW w:w="709" w:type="dxa"/>
          </w:tcPr>
          <w:p w14:paraId="14AB1DA3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039CB815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CAIXA DE FERRAMENTAS</w:t>
            </w:r>
          </w:p>
        </w:tc>
        <w:tc>
          <w:tcPr>
            <w:tcW w:w="425" w:type="dxa"/>
          </w:tcPr>
          <w:p w14:paraId="2E4EA425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15</w:t>
            </w:r>
          </w:p>
        </w:tc>
        <w:tc>
          <w:tcPr>
            <w:tcW w:w="709" w:type="dxa"/>
          </w:tcPr>
          <w:p w14:paraId="19FBE0DB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6EEDFAFC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  <w:tr w:rsidR="00580220" w:rsidRPr="00580220" w14:paraId="7F702A00" w14:textId="77777777" w:rsidTr="00580220">
        <w:trPr>
          <w:trHeight w:val="383"/>
        </w:trPr>
        <w:tc>
          <w:tcPr>
            <w:tcW w:w="392" w:type="dxa"/>
          </w:tcPr>
          <w:p w14:paraId="560337FA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4</w:t>
            </w:r>
          </w:p>
        </w:tc>
        <w:tc>
          <w:tcPr>
            <w:tcW w:w="709" w:type="dxa"/>
          </w:tcPr>
          <w:p w14:paraId="5487680E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69AFD30D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MULTÍMETRO</w:t>
            </w:r>
          </w:p>
        </w:tc>
        <w:tc>
          <w:tcPr>
            <w:tcW w:w="425" w:type="dxa"/>
          </w:tcPr>
          <w:p w14:paraId="19407E21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16</w:t>
            </w:r>
          </w:p>
        </w:tc>
        <w:tc>
          <w:tcPr>
            <w:tcW w:w="709" w:type="dxa"/>
          </w:tcPr>
          <w:p w14:paraId="5A337AC0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03F8EB86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  <w:tr w:rsidR="00580220" w:rsidRPr="00580220" w14:paraId="0A8C66C5" w14:textId="77777777" w:rsidTr="00580220">
        <w:trPr>
          <w:trHeight w:val="383"/>
        </w:trPr>
        <w:tc>
          <w:tcPr>
            <w:tcW w:w="392" w:type="dxa"/>
          </w:tcPr>
          <w:p w14:paraId="0D08364B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5</w:t>
            </w:r>
          </w:p>
        </w:tc>
        <w:tc>
          <w:tcPr>
            <w:tcW w:w="709" w:type="dxa"/>
          </w:tcPr>
          <w:p w14:paraId="0F178B21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15412717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GRAVADOR DE MICROCONTROLADOR</w:t>
            </w:r>
          </w:p>
        </w:tc>
        <w:tc>
          <w:tcPr>
            <w:tcW w:w="425" w:type="dxa"/>
          </w:tcPr>
          <w:p w14:paraId="7F85565F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17</w:t>
            </w:r>
          </w:p>
        </w:tc>
        <w:tc>
          <w:tcPr>
            <w:tcW w:w="709" w:type="dxa"/>
          </w:tcPr>
          <w:p w14:paraId="394F837B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3A73E106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  <w:tr w:rsidR="00580220" w:rsidRPr="00580220" w14:paraId="4C5B5BA7" w14:textId="77777777" w:rsidTr="00580220">
        <w:trPr>
          <w:trHeight w:val="383"/>
        </w:trPr>
        <w:tc>
          <w:tcPr>
            <w:tcW w:w="392" w:type="dxa"/>
          </w:tcPr>
          <w:p w14:paraId="474F40E6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6</w:t>
            </w:r>
          </w:p>
        </w:tc>
        <w:tc>
          <w:tcPr>
            <w:tcW w:w="709" w:type="dxa"/>
          </w:tcPr>
          <w:p w14:paraId="46798D46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402D887A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 xml:space="preserve">CLP – MODELO </w:t>
            </w:r>
            <w:r w:rsidRPr="00580220">
              <w:rPr>
                <w:rFonts w:ascii="Calibri" w:hAnsi="Calibri" w:cs="Calibri"/>
                <w:noProof/>
              </w:rPr>
              <w:sym w:font="Wingdings" w:char="F0E0"/>
            </w:r>
          </w:p>
        </w:tc>
        <w:tc>
          <w:tcPr>
            <w:tcW w:w="425" w:type="dxa"/>
          </w:tcPr>
          <w:p w14:paraId="2DD98631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18</w:t>
            </w:r>
          </w:p>
        </w:tc>
        <w:tc>
          <w:tcPr>
            <w:tcW w:w="709" w:type="dxa"/>
          </w:tcPr>
          <w:p w14:paraId="0CFDBF6D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7DA55FDB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  <w:tr w:rsidR="00580220" w:rsidRPr="00580220" w14:paraId="5DCD337B" w14:textId="77777777" w:rsidTr="00580220">
        <w:trPr>
          <w:trHeight w:val="383"/>
        </w:trPr>
        <w:tc>
          <w:tcPr>
            <w:tcW w:w="392" w:type="dxa"/>
          </w:tcPr>
          <w:p w14:paraId="67D802B0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7</w:t>
            </w:r>
          </w:p>
        </w:tc>
        <w:tc>
          <w:tcPr>
            <w:tcW w:w="709" w:type="dxa"/>
          </w:tcPr>
          <w:p w14:paraId="64EBFECA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4C9A77F4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SENSORES INDUSTRIAIS</w:t>
            </w:r>
          </w:p>
        </w:tc>
        <w:tc>
          <w:tcPr>
            <w:tcW w:w="425" w:type="dxa"/>
          </w:tcPr>
          <w:p w14:paraId="5CF8AD0C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19</w:t>
            </w:r>
          </w:p>
        </w:tc>
        <w:tc>
          <w:tcPr>
            <w:tcW w:w="709" w:type="dxa"/>
          </w:tcPr>
          <w:p w14:paraId="4B13844B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46C71068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  <w:tr w:rsidR="00580220" w:rsidRPr="00580220" w14:paraId="28FD08E8" w14:textId="77777777" w:rsidTr="00580220">
        <w:trPr>
          <w:trHeight w:val="383"/>
        </w:trPr>
        <w:tc>
          <w:tcPr>
            <w:tcW w:w="392" w:type="dxa"/>
          </w:tcPr>
          <w:p w14:paraId="243CDD63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8</w:t>
            </w:r>
          </w:p>
        </w:tc>
        <w:tc>
          <w:tcPr>
            <w:tcW w:w="709" w:type="dxa"/>
          </w:tcPr>
          <w:p w14:paraId="4E05E16D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52A5F0DB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DISPLAY DE LCD</w:t>
            </w:r>
          </w:p>
        </w:tc>
        <w:tc>
          <w:tcPr>
            <w:tcW w:w="425" w:type="dxa"/>
          </w:tcPr>
          <w:p w14:paraId="4315EEBB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20</w:t>
            </w:r>
          </w:p>
        </w:tc>
        <w:tc>
          <w:tcPr>
            <w:tcW w:w="709" w:type="dxa"/>
          </w:tcPr>
          <w:p w14:paraId="3B74485C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7708D5BF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  <w:tr w:rsidR="00580220" w:rsidRPr="00580220" w14:paraId="04C64A01" w14:textId="77777777" w:rsidTr="00580220">
        <w:trPr>
          <w:trHeight w:val="383"/>
        </w:trPr>
        <w:tc>
          <w:tcPr>
            <w:tcW w:w="392" w:type="dxa"/>
          </w:tcPr>
          <w:p w14:paraId="0E4B8453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9</w:t>
            </w:r>
          </w:p>
        </w:tc>
        <w:tc>
          <w:tcPr>
            <w:tcW w:w="709" w:type="dxa"/>
          </w:tcPr>
          <w:p w14:paraId="0220280B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26ACD0D7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IMPRESSORA 3D</w:t>
            </w:r>
          </w:p>
        </w:tc>
        <w:tc>
          <w:tcPr>
            <w:tcW w:w="425" w:type="dxa"/>
          </w:tcPr>
          <w:p w14:paraId="4ED48D57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21</w:t>
            </w:r>
          </w:p>
        </w:tc>
        <w:tc>
          <w:tcPr>
            <w:tcW w:w="709" w:type="dxa"/>
          </w:tcPr>
          <w:p w14:paraId="4B3F2D27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51B4163F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  <w:tr w:rsidR="00580220" w:rsidRPr="00580220" w14:paraId="11B0065C" w14:textId="77777777" w:rsidTr="00580220">
        <w:trPr>
          <w:trHeight w:val="383"/>
        </w:trPr>
        <w:tc>
          <w:tcPr>
            <w:tcW w:w="392" w:type="dxa"/>
          </w:tcPr>
          <w:p w14:paraId="4611B70B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10</w:t>
            </w:r>
          </w:p>
        </w:tc>
        <w:tc>
          <w:tcPr>
            <w:tcW w:w="709" w:type="dxa"/>
          </w:tcPr>
          <w:p w14:paraId="30A8010E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383D4AAE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KIT ROBÓTICO LEGO</w:t>
            </w:r>
          </w:p>
        </w:tc>
        <w:tc>
          <w:tcPr>
            <w:tcW w:w="425" w:type="dxa"/>
          </w:tcPr>
          <w:p w14:paraId="2266D1D3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22</w:t>
            </w:r>
          </w:p>
        </w:tc>
        <w:tc>
          <w:tcPr>
            <w:tcW w:w="709" w:type="dxa"/>
          </w:tcPr>
          <w:p w14:paraId="5D8C529C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6B4A0508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  <w:tr w:rsidR="00580220" w:rsidRPr="00580220" w14:paraId="6F902B8C" w14:textId="77777777" w:rsidTr="00580220">
        <w:trPr>
          <w:trHeight w:val="383"/>
        </w:trPr>
        <w:tc>
          <w:tcPr>
            <w:tcW w:w="392" w:type="dxa"/>
          </w:tcPr>
          <w:p w14:paraId="28F0B40A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11</w:t>
            </w:r>
          </w:p>
        </w:tc>
        <w:tc>
          <w:tcPr>
            <w:tcW w:w="709" w:type="dxa"/>
          </w:tcPr>
          <w:p w14:paraId="3537BB73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361F001F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KIT ROBÓTICO TAMIYA</w:t>
            </w:r>
          </w:p>
        </w:tc>
        <w:tc>
          <w:tcPr>
            <w:tcW w:w="425" w:type="dxa"/>
          </w:tcPr>
          <w:p w14:paraId="5E547AD4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23</w:t>
            </w:r>
          </w:p>
        </w:tc>
        <w:tc>
          <w:tcPr>
            <w:tcW w:w="709" w:type="dxa"/>
          </w:tcPr>
          <w:p w14:paraId="69F9017D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10BAF686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  <w:tr w:rsidR="00580220" w:rsidRPr="00580220" w14:paraId="25BECF0A" w14:textId="77777777" w:rsidTr="00580220">
        <w:trPr>
          <w:trHeight w:val="383"/>
        </w:trPr>
        <w:tc>
          <w:tcPr>
            <w:tcW w:w="392" w:type="dxa"/>
          </w:tcPr>
          <w:p w14:paraId="08E394E5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12</w:t>
            </w:r>
          </w:p>
        </w:tc>
        <w:tc>
          <w:tcPr>
            <w:tcW w:w="709" w:type="dxa"/>
          </w:tcPr>
          <w:p w14:paraId="1DD3D28F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52" w:type="dxa"/>
          </w:tcPr>
          <w:p w14:paraId="624188B8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  <w:r w:rsidRPr="00580220">
              <w:rPr>
                <w:rFonts w:ascii="Calibri" w:hAnsi="Calibri" w:cs="Calibri"/>
                <w:noProof/>
              </w:rPr>
              <w:t>ESTANHO</w:t>
            </w:r>
          </w:p>
        </w:tc>
        <w:tc>
          <w:tcPr>
            <w:tcW w:w="425" w:type="dxa"/>
          </w:tcPr>
          <w:p w14:paraId="0726F3B5" w14:textId="77777777" w:rsidR="00996F6D" w:rsidRPr="00580220" w:rsidRDefault="00996F6D" w:rsidP="00580220">
            <w:pPr>
              <w:jc w:val="center"/>
              <w:rPr>
                <w:rFonts w:ascii="Calibri" w:hAnsi="Calibri" w:cs="Calibri"/>
                <w:b/>
                <w:noProof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noProof/>
                <w:sz w:val="16"/>
                <w:szCs w:val="16"/>
              </w:rPr>
              <w:t>24</w:t>
            </w:r>
          </w:p>
        </w:tc>
        <w:tc>
          <w:tcPr>
            <w:tcW w:w="709" w:type="dxa"/>
          </w:tcPr>
          <w:p w14:paraId="7C6019B4" w14:textId="77777777" w:rsidR="00996F6D" w:rsidRPr="00580220" w:rsidRDefault="00996F6D" w:rsidP="00FF534D">
            <w:pPr>
              <w:rPr>
                <w:rFonts w:ascii="Calibri" w:hAnsi="Calibri" w:cs="Calibri"/>
                <w:noProof/>
                <w:sz w:val="16"/>
                <w:szCs w:val="16"/>
              </w:rPr>
            </w:pPr>
          </w:p>
        </w:tc>
        <w:tc>
          <w:tcPr>
            <w:tcW w:w="4284" w:type="dxa"/>
          </w:tcPr>
          <w:p w14:paraId="0DC6FC04" w14:textId="77777777" w:rsidR="00996F6D" w:rsidRPr="00580220" w:rsidRDefault="00996F6D" w:rsidP="00FF534D">
            <w:pPr>
              <w:rPr>
                <w:rFonts w:ascii="Calibri" w:hAnsi="Calibri" w:cs="Calibri"/>
                <w:noProof/>
              </w:rPr>
            </w:pPr>
          </w:p>
        </w:tc>
      </w:tr>
    </w:tbl>
    <w:p w14:paraId="0217FC2D" w14:textId="77777777" w:rsidR="000F0500" w:rsidRPr="000F0500" w:rsidRDefault="000F0500" w:rsidP="000F0500">
      <w:pPr>
        <w:pBdr>
          <w:bottom w:val="single" w:sz="4" w:space="1" w:color="auto"/>
        </w:pBd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Softwares utilizados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111"/>
        <w:gridCol w:w="567"/>
        <w:gridCol w:w="5418"/>
      </w:tblGrid>
      <w:tr w:rsidR="00580220" w:rsidRPr="00580220" w14:paraId="76E53D83" w14:textId="77777777" w:rsidTr="00580220">
        <w:tc>
          <w:tcPr>
            <w:tcW w:w="675" w:type="dxa"/>
            <w:shd w:val="clear" w:color="auto" w:fill="BFBFBF"/>
          </w:tcPr>
          <w:p w14:paraId="6D320D7B" w14:textId="77777777" w:rsidR="000F0500" w:rsidRPr="00580220" w:rsidRDefault="000F0500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#</w:t>
            </w:r>
          </w:p>
        </w:tc>
        <w:tc>
          <w:tcPr>
            <w:tcW w:w="4111" w:type="dxa"/>
            <w:shd w:val="clear" w:color="auto" w:fill="BFBFBF"/>
          </w:tcPr>
          <w:p w14:paraId="343C1E4C" w14:textId="77777777" w:rsidR="000F0500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Descrição /versão</w:t>
            </w:r>
          </w:p>
        </w:tc>
        <w:tc>
          <w:tcPr>
            <w:tcW w:w="567" w:type="dxa"/>
            <w:shd w:val="clear" w:color="auto" w:fill="BFBFBF"/>
          </w:tcPr>
          <w:p w14:paraId="016328B3" w14:textId="77777777" w:rsidR="000F0500" w:rsidRPr="00580220" w:rsidRDefault="00F6166C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#</w:t>
            </w:r>
          </w:p>
        </w:tc>
        <w:tc>
          <w:tcPr>
            <w:tcW w:w="5418" w:type="dxa"/>
            <w:shd w:val="clear" w:color="auto" w:fill="BFBFBF"/>
          </w:tcPr>
          <w:p w14:paraId="541CFB65" w14:textId="77777777" w:rsidR="000F0500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Descrição/Versão</w:t>
            </w:r>
          </w:p>
        </w:tc>
      </w:tr>
      <w:tr w:rsidR="00580220" w:rsidRPr="00580220" w14:paraId="3338E331" w14:textId="77777777" w:rsidTr="00580220">
        <w:trPr>
          <w:trHeight w:val="253"/>
        </w:trPr>
        <w:tc>
          <w:tcPr>
            <w:tcW w:w="675" w:type="dxa"/>
          </w:tcPr>
          <w:p w14:paraId="5375BE81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1</w:t>
            </w:r>
          </w:p>
        </w:tc>
        <w:tc>
          <w:tcPr>
            <w:tcW w:w="4111" w:type="dxa"/>
          </w:tcPr>
          <w:p w14:paraId="671A34B3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364AF0F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6</w:t>
            </w:r>
          </w:p>
        </w:tc>
        <w:tc>
          <w:tcPr>
            <w:tcW w:w="5418" w:type="dxa"/>
          </w:tcPr>
          <w:p w14:paraId="789CD233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580220" w:rsidRPr="00580220" w14:paraId="4F98E3E7" w14:textId="77777777" w:rsidTr="00580220">
        <w:trPr>
          <w:trHeight w:val="253"/>
        </w:trPr>
        <w:tc>
          <w:tcPr>
            <w:tcW w:w="675" w:type="dxa"/>
          </w:tcPr>
          <w:p w14:paraId="2870A199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2</w:t>
            </w:r>
          </w:p>
        </w:tc>
        <w:tc>
          <w:tcPr>
            <w:tcW w:w="4111" w:type="dxa"/>
          </w:tcPr>
          <w:p w14:paraId="03F43969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4B4B27EB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7</w:t>
            </w:r>
          </w:p>
        </w:tc>
        <w:tc>
          <w:tcPr>
            <w:tcW w:w="5418" w:type="dxa"/>
          </w:tcPr>
          <w:p w14:paraId="1D4733BF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580220" w:rsidRPr="00580220" w14:paraId="6498F823" w14:textId="77777777" w:rsidTr="00580220">
        <w:trPr>
          <w:trHeight w:val="253"/>
        </w:trPr>
        <w:tc>
          <w:tcPr>
            <w:tcW w:w="675" w:type="dxa"/>
          </w:tcPr>
          <w:p w14:paraId="376BF3A1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3</w:t>
            </w:r>
          </w:p>
        </w:tc>
        <w:tc>
          <w:tcPr>
            <w:tcW w:w="4111" w:type="dxa"/>
          </w:tcPr>
          <w:p w14:paraId="436E31BE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75772016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8</w:t>
            </w:r>
          </w:p>
        </w:tc>
        <w:tc>
          <w:tcPr>
            <w:tcW w:w="5418" w:type="dxa"/>
          </w:tcPr>
          <w:p w14:paraId="7616D291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580220" w:rsidRPr="00580220" w14:paraId="43411E94" w14:textId="77777777" w:rsidTr="00580220">
        <w:trPr>
          <w:trHeight w:val="253"/>
        </w:trPr>
        <w:tc>
          <w:tcPr>
            <w:tcW w:w="675" w:type="dxa"/>
          </w:tcPr>
          <w:p w14:paraId="5B745378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4</w:t>
            </w:r>
          </w:p>
        </w:tc>
        <w:tc>
          <w:tcPr>
            <w:tcW w:w="4111" w:type="dxa"/>
          </w:tcPr>
          <w:p w14:paraId="18B30CFF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2806436B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9</w:t>
            </w:r>
          </w:p>
        </w:tc>
        <w:tc>
          <w:tcPr>
            <w:tcW w:w="5418" w:type="dxa"/>
          </w:tcPr>
          <w:p w14:paraId="13551CDE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  <w:tr w:rsidR="00580220" w:rsidRPr="00580220" w14:paraId="37684F4C" w14:textId="77777777" w:rsidTr="00580220">
        <w:trPr>
          <w:trHeight w:val="253"/>
        </w:trPr>
        <w:tc>
          <w:tcPr>
            <w:tcW w:w="675" w:type="dxa"/>
          </w:tcPr>
          <w:p w14:paraId="343EFADE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5</w:t>
            </w:r>
          </w:p>
        </w:tc>
        <w:tc>
          <w:tcPr>
            <w:tcW w:w="4111" w:type="dxa"/>
          </w:tcPr>
          <w:p w14:paraId="6F2AEE16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  <w:tc>
          <w:tcPr>
            <w:tcW w:w="567" w:type="dxa"/>
          </w:tcPr>
          <w:p w14:paraId="5CFCC138" w14:textId="77777777" w:rsidR="00F6166C" w:rsidRPr="00580220" w:rsidRDefault="00A24D56" w:rsidP="00580220">
            <w:pPr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sz w:val="16"/>
                <w:szCs w:val="16"/>
              </w:rPr>
              <w:t>10</w:t>
            </w:r>
          </w:p>
        </w:tc>
        <w:tc>
          <w:tcPr>
            <w:tcW w:w="5418" w:type="dxa"/>
          </w:tcPr>
          <w:p w14:paraId="678D6BAA" w14:textId="77777777" w:rsidR="00F6166C" w:rsidRPr="00580220" w:rsidRDefault="00F6166C" w:rsidP="001A544D">
            <w:pPr>
              <w:rPr>
                <w:rFonts w:ascii="Calibri" w:hAnsi="Calibri" w:cs="Calibri"/>
                <w:b/>
                <w:sz w:val="16"/>
                <w:szCs w:val="16"/>
              </w:rPr>
            </w:pPr>
          </w:p>
        </w:tc>
      </w:tr>
    </w:tbl>
    <w:p w14:paraId="37B6D7B9" w14:textId="77777777" w:rsidR="000F0500" w:rsidRPr="00580220" w:rsidRDefault="001C506B" w:rsidP="00580220">
      <w:pPr>
        <w:shd w:val="clear" w:color="auto" w:fill="000000"/>
        <w:rPr>
          <w:rFonts w:ascii="Calibri" w:hAnsi="Calibri" w:cs="Calibri"/>
          <w:b/>
          <w:sz w:val="24"/>
          <w:szCs w:val="24"/>
        </w:rPr>
      </w:pPr>
      <w:r w:rsidRPr="00580220">
        <w:rPr>
          <w:rFonts w:ascii="Calibri" w:hAnsi="Calibri" w:cs="Calibri"/>
          <w:b/>
          <w:sz w:val="24"/>
          <w:szCs w:val="24"/>
        </w:rPr>
        <w:lastRenderedPageBreak/>
        <w:t>Conclusões e finalização de projeto</w:t>
      </w:r>
    </w:p>
    <w:p w14:paraId="7C7EA820" w14:textId="77777777" w:rsidR="001C506B" w:rsidRPr="00580220" w:rsidRDefault="001C506B" w:rsidP="00F6166C">
      <w:pPr>
        <w:rPr>
          <w:rFonts w:ascii="Calibri" w:hAnsi="Calibri" w:cs="Calibri"/>
          <w:b/>
          <w:sz w:val="14"/>
          <w:szCs w:val="14"/>
        </w:rPr>
      </w:pPr>
    </w:p>
    <w:p w14:paraId="2204BE40" w14:textId="77777777" w:rsidR="001C506B" w:rsidRPr="00580220" w:rsidRDefault="0097497D" w:rsidP="00F6166C">
      <w:pPr>
        <w:rPr>
          <w:rFonts w:ascii="Calibri" w:hAnsi="Calibri" w:cs="Calibri"/>
          <w:b/>
        </w:rPr>
      </w:pPr>
      <w:r w:rsidRPr="00580220">
        <w:rPr>
          <w:rFonts w:ascii="Calibri" w:hAnsi="Calibri" w:cs="Calibri"/>
          <w:b/>
        </w:rPr>
        <w:t>Problemas ou dificuldades encontradas e suas soluções</w:t>
      </w:r>
      <w:r w:rsidR="007824E5">
        <w:rPr>
          <w:rFonts w:ascii="Calibri" w:hAnsi="Calibri" w:cs="Calibri"/>
          <w:b/>
        </w:rPr>
        <w:t xml:space="preserve"> (Se necessário anexar folhas suplementares)</w:t>
      </w:r>
      <w:r w:rsidR="007C6BB6">
        <w:rPr>
          <w:rFonts w:ascii="Calibri" w:hAnsi="Calibri" w:cs="Calibri"/>
          <w:b/>
        </w:rPr>
        <w:t>:</w:t>
      </w:r>
      <w:r w:rsidR="007824E5">
        <w:rPr>
          <w:rFonts w:ascii="Calibri" w:hAnsi="Calibri" w:cs="Calibri"/>
          <w:b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5"/>
        <w:gridCol w:w="5386"/>
      </w:tblGrid>
      <w:tr w:rsidR="00580220" w:rsidRPr="00580220" w14:paraId="05EB2E3D" w14:textId="77777777" w:rsidTr="00580220">
        <w:tc>
          <w:tcPr>
            <w:tcW w:w="5385" w:type="dxa"/>
            <w:shd w:val="clear" w:color="auto" w:fill="BFBFBF"/>
          </w:tcPr>
          <w:p w14:paraId="2B036303" w14:textId="77777777" w:rsidR="0097497D" w:rsidRPr="00580220" w:rsidRDefault="0097497D" w:rsidP="00F6166C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Problemas e ou dificuldades</w:t>
            </w:r>
          </w:p>
        </w:tc>
        <w:tc>
          <w:tcPr>
            <w:tcW w:w="5386" w:type="dxa"/>
            <w:shd w:val="clear" w:color="auto" w:fill="BFBFBF"/>
          </w:tcPr>
          <w:p w14:paraId="3BFA21B0" w14:textId="77777777" w:rsidR="0097497D" w:rsidRPr="00580220" w:rsidRDefault="0097497D" w:rsidP="00F6166C">
            <w:pPr>
              <w:rPr>
                <w:rFonts w:ascii="Calibri" w:hAnsi="Calibri" w:cs="Calibri"/>
                <w:b/>
                <w:sz w:val="16"/>
                <w:szCs w:val="16"/>
              </w:rPr>
            </w:pPr>
            <w:r w:rsidRPr="00580220">
              <w:rPr>
                <w:rFonts w:ascii="Calibri" w:hAnsi="Calibri" w:cs="Calibri"/>
                <w:b/>
                <w:sz w:val="16"/>
                <w:szCs w:val="16"/>
              </w:rPr>
              <w:t>Soluções propostas e aplicadas.</w:t>
            </w:r>
          </w:p>
        </w:tc>
      </w:tr>
      <w:tr w:rsidR="0097497D" w:rsidRPr="00580220" w14:paraId="389A0E5F" w14:textId="77777777" w:rsidTr="00580220">
        <w:trPr>
          <w:trHeight w:val="383"/>
        </w:trPr>
        <w:tc>
          <w:tcPr>
            <w:tcW w:w="5385" w:type="dxa"/>
          </w:tcPr>
          <w:p w14:paraId="2A5990B6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49115296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16728013" w14:textId="77777777" w:rsidTr="00580220">
        <w:trPr>
          <w:trHeight w:val="383"/>
        </w:trPr>
        <w:tc>
          <w:tcPr>
            <w:tcW w:w="5385" w:type="dxa"/>
          </w:tcPr>
          <w:p w14:paraId="0926301A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191003E7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016A2DA7" w14:textId="77777777" w:rsidTr="00580220">
        <w:trPr>
          <w:trHeight w:val="383"/>
        </w:trPr>
        <w:tc>
          <w:tcPr>
            <w:tcW w:w="5385" w:type="dxa"/>
          </w:tcPr>
          <w:p w14:paraId="41A8137F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6800CA9F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77E78661" w14:textId="77777777" w:rsidTr="00580220">
        <w:trPr>
          <w:trHeight w:val="383"/>
        </w:trPr>
        <w:tc>
          <w:tcPr>
            <w:tcW w:w="5385" w:type="dxa"/>
          </w:tcPr>
          <w:p w14:paraId="616604C1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21D15CF2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12FD7B1E" w14:textId="77777777" w:rsidTr="00580220">
        <w:trPr>
          <w:trHeight w:val="383"/>
        </w:trPr>
        <w:tc>
          <w:tcPr>
            <w:tcW w:w="5385" w:type="dxa"/>
          </w:tcPr>
          <w:p w14:paraId="081B289C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14F19568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429C5C83" w14:textId="77777777" w:rsidTr="00580220">
        <w:trPr>
          <w:trHeight w:val="383"/>
        </w:trPr>
        <w:tc>
          <w:tcPr>
            <w:tcW w:w="5385" w:type="dxa"/>
          </w:tcPr>
          <w:p w14:paraId="2168FA8D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5360C618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666EEB71" w14:textId="77777777" w:rsidTr="00580220">
        <w:trPr>
          <w:trHeight w:val="383"/>
        </w:trPr>
        <w:tc>
          <w:tcPr>
            <w:tcW w:w="5385" w:type="dxa"/>
          </w:tcPr>
          <w:p w14:paraId="0395E69C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28BC9A0F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63771DDE" w14:textId="77777777" w:rsidTr="00580220">
        <w:trPr>
          <w:trHeight w:val="383"/>
        </w:trPr>
        <w:tc>
          <w:tcPr>
            <w:tcW w:w="5385" w:type="dxa"/>
          </w:tcPr>
          <w:p w14:paraId="484B3E85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09AA4072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65D640E7" w14:textId="77777777" w:rsidTr="00580220">
        <w:trPr>
          <w:trHeight w:val="383"/>
        </w:trPr>
        <w:tc>
          <w:tcPr>
            <w:tcW w:w="5385" w:type="dxa"/>
          </w:tcPr>
          <w:p w14:paraId="6BC1C049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02FAAD47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0D911A43" w14:textId="77777777" w:rsidTr="00580220">
        <w:trPr>
          <w:trHeight w:val="383"/>
        </w:trPr>
        <w:tc>
          <w:tcPr>
            <w:tcW w:w="5385" w:type="dxa"/>
          </w:tcPr>
          <w:p w14:paraId="6784BC07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6A2E4EC7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63AFB78E" w14:textId="77777777" w:rsidTr="00580220">
        <w:trPr>
          <w:trHeight w:val="383"/>
        </w:trPr>
        <w:tc>
          <w:tcPr>
            <w:tcW w:w="5385" w:type="dxa"/>
          </w:tcPr>
          <w:p w14:paraId="12A93A62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0131845E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56335B83" w14:textId="77777777" w:rsidTr="00580220">
        <w:trPr>
          <w:trHeight w:val="383"/>
        </w:trPr>
        <w:tc>
          <w:tcPr>
            <w:tcW w:w="5385" w:type="dxa"/>
          </w:tcPr>
          <w:p w14:paraId="67219F45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0FE819D3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3ABE77D1" w14:textId="77777777" w:rsidTr="00580220">
        <w:trPr>
          <w:trHeight w:val="383"/>
        </w:trPr>
        <w:tc>
          <w:tcPr>
            <w:tcW w:w="5385" w:type="dxa"/>
          </w:tcPr>
          <w:p w14:paraId="0B4AA2B6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4950C5BB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35379287" w14:textId="77777777" w:rsidTr="00580220">
        <w:trPr>
          <w:trHeight w:val="383"/>
        </w:trPr>
        <w:tc>
          <w:tcPr>
            <w:tcW w:w="5385" w:type="dxa"/>
          </w:tcPr>
          <w:p w14:paraId="38076172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0E32280F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  <w:tr w:rsidR="0097497D" w:rsidRPr="00580220" w14:paraId="34897A1A" w14:textId="77777777" w:rsidTr="00580220">
        <w:trPr>
          <w:trHeight w:val="383"/>
        </w:trPr>
        <w:tc>
          <w:tcPr>
            <w:tcW w:w="5385" w:type="dxa"/>
          </w:tcPr>
          <w:p w14:paraId="2FFD1F08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  <w:tc>
          <w:tcPr>
            <w:tcW w:w="5386" w:type="dxa"/>
          </w:tcPr>
          <w:p w14:paraId="1C9C5584" w14:textId="77777777" w:rsidR="0097497D" w:rsidRPr="00580220" w:rsidRDefault="0097497D" w:rsidP="00F6166C">
            <w:pPr>
              <w:rPr>
                <w:rFonts w:ascii="Calibri" w:hAnsi="Calibri" w:cs="Calibri"/>
              </w:rPr>
            </w:pPr>
          </w:p>
        </w:tc>
      </w:tr>
    </w:tbl>
    <w:p w14:paraId="191E066C" w14:textId="77777777" w:rsidR="0097497D" w:rsidRPr="00580220" w:rsidRDefault="0097497D" w:rsidP="00F6166C">
      <w:pPr>
        <w:rPr>
          <w:rFonts w:ascii="Calibri" w:hAnsi="Calibri" w:cs="Calibri"/>
          <w:sz w:val="14"/>
          <w:szCs w:val="14"/>
        </w:rPr>
      </w:pPr>
    </w:p>
    <w:p w14:paraId="2FE921F2" w14:textId="77777777" w:rsidR="0097497D" w:rsidRPr="00580220" w:rsidRDefault="0097497D" w:rsidP="00580220">
      <w:pPr>
        <w:pBdr>
          <w:bottom w:val="single" w:sz="4" w:space="1" w:color="auto"/>
        </w:pBdr>
        <w:shd w:val="clear" w:color="auto" w:fill="000000"/>
        <w:rPr>
          <w:rFonts w:ascii="Calibri" w:hAnsi="Calibri" w:cs="Calibri"/>
          <w:b/>
        </w:rPr>
      </w:pPr>
      <w:r w:rsidRPr="00580220">
        <w:rPr>
          <w:rFonts w:ascii="Calibri" w:hAnsi="Calibri" w:cs="Calibri"/>
          <w:b/>
        </w:rPr>
        <w:t>Conclusões e comentários finais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71"/>
      </w:tblGrid>
      <w:tr w:rsidR="0097497D" w:rsidRPr="00580220" w14:paraId="1E362CA1" w14:textId="77777777" w:rsidTr="00580220">
        <w:trPr>
          <w:trHeight w:val="389"/>
        </w:trPr>
        <w:tc>
          <w:tcPr>
            <w:tcW w:w="10771" w:type="dxa"/>
          </w:tcPr>
          <w:p w14:paraId="1DC80A0C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7995AC26" w14:textId="77777777" w:rsidTr="00580220">
        <w:trPr>
          <w:trHeight w:val="389"/>
        </w:trPr>
        <w:tc>
          <w:tcPr>
            <w:tcW w:w="10771" w:type="dxa"/>
          </w:tcPr>
          <w:p w14:paraId="1F5ACDCB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025C2D8C" w14:textId="77777777" w:rsidTr="00580220">
        <w:trPr>
          <w:trHeight w:val="389"/>
        </w:trPr>
        <w:tc>
          <w:tcPr>
            <w:tcW w:w="10771" w:type="dxa"/>
          </w:tcPr>
          <w:p w14:paraId="7DFA31FA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72772C42" w14:textId="77777777" w:rsidTr="00580220">
        <w:trPr>
          <w:trHeight w:val="389"/>
        </w:trPr>
        <w:tc>
          <w:tcPr>
            <w:tcW w:w="10771" w:type="dxa"/>
          </w:tcPr>
          <w:p w14:paraId="254C12BA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0308A767" w14:textId="77777777" w:rsidTr="00580220">
        <w:trPr>
          <w:trHeight w:val="389"/>
        </w:trPr>
        <w:tc>
          <w:tcPr>
            <w:tcW w:w="10771" w:type="dxa"/>
          </w:tcPr>
          <w:p w14:paraId="60E9C3C8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7DD1CFA6" w14:textId="77777777" w:rsidTr="00580220">
        <w:trPr>
          <w:trHeight w:val="389"/>
        </w:trPr>
        <w:tc>
          <w:tcPr>
            <w:tcW w:w="10771" w:type="dxa"/>
          </w:tcPr>
          <w:p w14:paraId="7E0AC26D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37D3B26C" w14:textId="77777777" w:rsidTr="00580220">
        <w:trPr>
          <w:trHeight w:val="389"/>
        </w:trPr>
        <w:tc>
          <w:tcPr>
            <w:tcW w:w="10771" w:type="dxa"/>
          </w:tcPr>
          <w:p w14:paraId="75181467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30E63956" w14:textId="77777777" w:rsidTr="00580220">
        <w:trPr>
          <w:trHeight w:val="389"/>
        </w:trPr>
        <w:tc>
          <w:tcPr>
            <w:tcW w:w="10771" w:type="dxa"/>
          </w:tcPr>
          <w:p w14:paraId="4F70AE94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260DC6CF" w14:textId="77777777" w:rsidTr="00580220">
        <w:trPr>
          <w:trHeight w:val="389"/>
        </w:trPr>
        <w:tc>
          <w:tcPr>
            <w:tcW w:w="10771" w:type="dxa"/>
          </w:tcPr>
          <w:p w14:paraId="0B325C5B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3E260335" w14:textId="77777777" w:rsidTr="00580220">
        <w:trPr>
          <w:trHeight w:val="389"/>
        </w:trPr>
        <w:tc>
          <w:tcPr>
            <w:tcW w:w="10771" w:type="dxa"/>
          </w:tcPr>
          <w:p w14:paraId="7990AC11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224AF352" w14:textId="77777777" w:rsidTr="00580220">
        <w:trPr>
          <w:trHeight w:val="389"/>
        </w:trPr>
        <w:tc>
          <w:tcPr>
            <w:tcW w:w="10771" w:type="dxa"/>
          </w:tcPr>
          <w:p w14:paraId="5355EBFC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3C9EC0D6" w14:textId="77777777" w:rsidTr="00580220">
        <w:trPr>
          <w:trHeight w:val="389"/>
        </w:trPr>
        <w:tc>
          <w:tcPr>
            <w:tcW w:w="10771" w:type="dxa"/>
          </w:tcPr>
          <w:p w14:paraId="30656349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2EF264E0" w14:textId="77777777" w:rsidTr="00580220">
        <w:trPr>
          <w:trHeight w:val="389"/>
        </w:trPr>
        <w:tc>
          <w:tcPr>
            <w:tcW w:w="10771" w:type="dxa"/>
          </w:tcPr>
          <w:p w14:paraId="31589900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48D64B39" w14:textId="77777777" w:rsidTr="00580220">
        <w:trPr>
          <w:trHeight w:val="389"/>
        </w:trPr>
        <w:tc>
          <w:tcPr>
            <w:tcW w:w="10771" w:type="dxa"/>
          </w:tcPr>
          <w:p w14:paraId="2414B0FB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7BA96925" w14:textId="77777777" w:rsidTr="00580220">
        <w:trPr>
          <w:trHeight w:val="389"/>
        </w:trPr>
        <w:tc>
          <w:tcPr>
            <w:tcW w:w="10771" w:type="dxa"/>
          </w:tcPr>
          <w:p w14:paraId="6010B2D4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3379B6C6" w14:textId="77777777" w:rsidTr="00580220">
        <w:trPr>
          <w:trHeight w:val="389"/>
        </w:trPr>
        <w:tc>
          <w:tcPr>
            <w:tcW w:w="10771" w:type="dxa"/>
          </w:tcPr>
          <w:p w14:paraId="2D33B37E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59C9E86B" w14:textId="77777777" w:rsidTr="00580220">
        <w:trPr>
          <w:trHeight w:val="389"/>
        </w:trPr>
        <w:tc>
          <w:tcPr>
            <w:tcW w:w="10771" w:type="dxa"/>
          </w:tcPr>
          <w:p w14:paraId="5F65A724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66E46F92" w14:textId="77777777" w:rsidTr="00580220">
        <w:trPr>
          <w:trHeight w:val="389"/>
        </w:trPr>
        <w:tc>
          <w:tcPr>
            <w:tcW w:w="10771" w:type="dxa"/>
          </w:tcPr>
          <w:p w14:paraId="31E630A1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97497D" w:rsidRPr="00580220" w14:paraId="2C11CD1B" w14:textId="77777777" w:rsidTr="00580220">
        <w:trPr>
          <w:trHeight w:val="389"/>
        </w:trPr>
        <w:tc>
          <w:tcPr>
            <w:tcW w:w="10771" w:type="dxa"/>
          </w:tcPr>
          <w:p w14:paraId="45CEDD6F" w14:textId="77777777" w:rsidR="0097497D" w:rsidRPr="00580220" w:rsidRDefault="0097497D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7C3E78" w:rsidRPr="00580220" w14:paraId="23D63543" w14:textId="77777777" w:rsidTr="00580220">
        <w:trPr>
          <w:trHeight w:val="389"/>
        </w:trPr>
        <w:tc>
          <w:tcPr>
            <w:tcW w:w="10771" w:type="dxa"/>
          </w:tcPr>
          <w:p w14:paraId="41F66039" w14:textId="77777777" w:rsidR="007C3E78" w:rsidRPr="00580220" w:rsidRDefault="007C3E78" w:rsidP="00F6166C">
            <w:pPr>
              <w:rPr>
                <w:rFonts w:ascii="Calibri" w:hAnsi="Calibri" w:cs="Calibri"/>
                <w:b/>
              </w:rPr>
            </w:pPr>
          </w:p>
        </w:tc>
      </w:tr>
    </w:tbl>
    <w:p w14:paraId="08635B33" w14:textId="77777777" w:rsidR="005960BA" w:rsidRDefault="005960BA" w:rsidP="005960BA">
      <w:pPr>
        <w:rPr>
          <w:rFonts w:ascii="Calibri" w:hAnsi="Calibri" w:cs="Calibri"/>
          <w:b/>
        </w:rPr>
      </w:pPr>
    </w:p>
    <w:p w14:paraId="6BC61AE9" w14:textId="66AE661A" w:rsidR="0097497D" w:rsidRPr="00580220" w:rsidRDefault="005960BA" w:rsidP="005960BA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  <w:r w:rsidR="00261777" w:rsidRPr="00580220">
        <w:rPr>
          <w:rFonts w:ascii="Calibri" w:hAnsi="Calibri" w:cs="Calibri"/>
          <w:b/>
        </w:rPr>
        <w:lastRenderedPageBreak/>
        <w:t>ANEXO - I</w:t>
      </w:r>
    </w:p>
    <w:p w14:paraId="2A03591A" w14:textId="77777777" w:rsidR="00261777" w:rsidRPr="00580220" w:rsidRDefault="00261777" w:rsidP="00261777">
      <w:pPr>
        <w:pBdr>
          <w:bottom w:val="single" w:sz="4" w:space="1" w:color="auto"/>
        </w:pBdr>
        <w:rPr>
          <w:rFonts w:ascii="Calibri" w:hAnsi="Calibri" w:cs="Calibri"/>
          <w:b/>
        </w:rPr>
      </w:pPr>
      <w:r w:rsidRPr="00580220">
        <w:rPr>
          <w:rFonts w:ascii="Calibri" w:hAnsi="Calibri" w:cs="Calibri"/>
          <w:b/>
        </w:rPr>
        <w:t>Programação (Pode ser substituída por listagem impressa).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71"/>
      </w:tblGrid>
      <w:tr w:rsidR="00261777" w:rsidRPr="00580220" w14:paraId="472DD997" w14:textId="77777777" w:rsidTr="00580220">
        <w:trPr>
          <w:trHeight w:val="319"/>
        </w:trPr>
        <w:tc>
          <w:tcPr>
            <w:tcW w:w="10771" w:type="dxa"/>
          </w:tcPr>
          <w:p w14:paraId="5D7E090B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5EF0AA9C" w14:textId="77777777" w:rsidTr="00580220">
        <w:trPr>
          <w:trHeight w:val="319"/>
        </w:trPr>
        <w:tc>
          <w:tcPr>
            <w:tcW w:w="10771" w:type="dxa"/>
          </w:tcPr>
          <w:p w14:paraId="45015397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68AD249E" w14:textId="77777777" w:rsidTr="00580220">
        <w:trPr>
          <w:trHeight w:val="319"/>
        </w:trPr>
        <w:tc>
          <w:tcPr>
            <w:tcW w:w="10771" w:type="dxa"/>
          </w:tcPr>
          <w:p w14:paraId="51CE0BF2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47DB0BEE" w14:textId="77777777" w:rsidTr="00580220">
        <w:trPr>
          <w:trHeight w:val="319"/>
        </w:trPr>
        <w:tc>
          <w:tcPr>
            <w:tcW w:w="10771" w:type="dxa"/>
          </w:tcPr>
          <w:p w14:paraId="5562BC34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04D2C503" w14:textId="77777777" w:rsidTr="00580220">
        <w:trPr>
          <w:trHeight w:val="319"/>
        </w:trPr>
        <w:tc>
          <w:tcPr>
            <w:tcW w:w="10771" w:type="dxa"/>
          </w:tcPr>
          <w:p w14:paraId="396578A9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43DF7750" w14:textId="77777777" w:rsidTr="00580220">
        <w:trPr>
          <w:trHeight w:val="319"/>
        </w:trPr>
        <w:tc>
          <w:tcPr>
            <w:tcW w:w="10771" w:type="dxa"/>
          </w:tcPr>
          <w:p w14:paraId="24DCC0DC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2F5FF294" w14:textId="77777777" w:rsidTr="00580220">
        <w:trPr>
          <w:trHeight w:val="319"/>
        </w:trPr>
        <w:tc>
          <w:tcPr>
            <w:tcW w:w="10771" w:type="dxa"/>
          </w:tcPr>
          <w:p w14:paraId="6EF10529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3B96CAA4" w14:textId="77777777" w:rsidTr="00580220">
        <w:trPr>
          <w:trHeight w:val="319"/>
        </w:trPr>
        <w:tc>
          <w:tcPr>
            <w:tcW w:w="10771" w:type="dxa"/>
          </w:tcPr>
          <w:p w14:paraId="0EE9D4D6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59C8BDC4" w14:textId="77777777" w:rsidTr="00580220">
        <w:trPr>
          <w:trHeight w:val="319"/>
        </w:trPr>
        <w:tc>
          <w:tcPr>
            <w:tcW w:w="10771" w:type="dxa"/>
          </w:tcPr>
          <w:p w14:paraId="22E8D88F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7254196D" w14:textId="77777777" w:rsidTr="00580220">
        <w:trPr>
          <w:trHeight w:val="319"/>
        </w:trPr>
        <w:tc>
          <w:tcPr>
            <w:tcW w:w="10771" w:type="dxa"/>
          </w:tcPr>
          <w:p w14:paraId="0524DD8D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4DAC71B9" w14:textId="77777777" w:rsidTr="00580220">
        <w:trPr>
          <w:trHeight w:val="319"/>
        </w:trPr>
        <w:tc>
          <w:tcPr>
            <w:tcW w:w="10771" w:type="dxa"/>
          </w:tcPr>
          <w:p w14:paraId="1F605513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1B4A08B2" w14:textId="77777777" w:rsidTr="00580220">
        <w:trPr>
          <w:trHeight w:val="319"/>
        </w:trPr>
        <w:tc>
          <w:tcPr>
            <w:tcW w:w="10771" w:type="dxa"/>
          </w:tcPr>
          <w:p w14:paraId="6B93AC68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5F2F4D29" w14:textId="77777777" w:rsidTr="00580220">
        <w:trPr>
          <w:trHeight w:val="319"/>
        </w:trPr>
        <w:tc>
          <w:tcPr>
            <w:tcW w:w="10771" w:type="dxa"/>
          </w:tcPr>
          <w:p w14:paraId="023C5256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5FED76E1" w14:textId="77777777" w:rsidTr="00580220">
        <w:trPr>
          <w:trHeight w:val="319"/>
        </w:trPr>
        <w:tc>
          <w:tcPr>
            <w:tcW w:w="10771" w:type="dxa"/>
          </w:tcPr>
          <w:p w14:paraId="34B00646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1561B60C" w14:textId="77777777" w:rsidTr="00580220">
        <w:trPr>
          <w:trHeight w:val="319"/>
        </w:trPr>
        <w:tc>
          <w:tcPr>
            <w:tcW w:w="10771" w:type="dxa"/>
          </w:tcPr>
          <w:p w14:paraId="33F69292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4C5B582F" w14:textId="77777777" w:rsidTr="00580220">
        <w:trPr>
          <w:trHeight w:val="319"/>
        </w:trPr>
        <w:tc>
          <w:tcPr>
            <w:tcW w:w="10771" w:type="dxa"/>
          </w:tcPr>
          <w:p w14:paraId="60919704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6F95FE53" w14:textId="77777777" w:rsidTr="00580220">
        <w:trPr>
          <w:trHeight w:val="319"/>
        </w:trPr>
        <w:tc>
          <w:tcPr>
            <w:tcW w:w="10771" w:type="dxa"/>
          </w:tcPr>
          <w:p w14:paraId="6752D3D8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152E73A3" w14:textId="77777777" w:rsidTr="00580220">
        <w:trPr>
          <w:trHeight w:val="319"/>
        </w:trPr>
        <w:tc>
          <w:tcPr>
            <w:tcW w:w="10771" w:type="dxa"/>
          </w:tcPr>
          <w:p w14:paraId="684AB5D4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3804B1F5" w14:textId="77777777" w:rsidTr="00580220">
        <w:trPr>
          <w:trHeight w:val="319"/>
        </w:trPr>
        <w:tc>
          <w:tcPr>
            <w:tcW w:w="10771" w:type="dxa"/>
          </w:tcPr>
          <w:p w14:paraId="32170417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5A7FC6E8" w14:textId="77777777" w:rsidTr="00580220">
        <w:trPr>
          <w:trHeight w:val="319"/>
        </w:trPr>
        <w:tc>
          <w:tcPr>
            <w:tcW w:w="10771" w:type="dxa"/>
          </w:tcPr>
          <w:p w14:paraId="272BE869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29697D69" w14:textId="77777777" w:rsidTr="00580220">
        <w:trPr>
          <w:trHeight w:val="319"/>
        </w:trPr>
        <w:tc>
          <w:tcPr>
            <w:tcW w:w="10771" w:type="dxa"/>
          </w:tcPr>
          <w:p w14:paraId="72FE860C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5908AFA7" w14:textId="77777777" w:rsidTr="00580220">
        <w:trPr>
          <w:trHeight w:val="319"/>
        </w:trPr>
        <w:tc>
          <w:tcPr>
            <w:tcW w:w="10771" w:type="dxa"/>
          </w:tcPr>
          <w:p w14:paraId="4EFCF325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78ED967B" w14:textId="77777777" w:rsidTr="00580220">
        <w:trPr>
          <w:trHeight w:val="319"/>
        </w:trPr>
        <w:tc>
          <w:tcPr>
            <w:tcW w:w="10771" w:type="dxa"/>
          </w:tcPr>
          <w:p w14:paraId="3D477202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64FFC928" w14:textId="77777777" w:rsidTr="00580220">
        <w:trPr>
          <w:trHeight w:val="319"/>
        </w:trPr>
        <w:tc>
          <w:tcPr>
            <w:tcW w:w="10771" w:type="dxa"/>
          </w:tcPr>
          <w:p w14:paraId="4DB2F221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5BFA8C1E" w14:textId="77777777" w:rsidTr="00580220">
        <w:trPr>
          <w:trHeight w:val="319"/>
        </w:trPr>
        <w:tc>
          <w:tcPr>
            <w:tcW w:w="10771" w:type="dxa"/>
          </w:tcPr>
          <w:p w14:paraId="43D4F652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29D919FA" w14:textId="77777777" w:rsidTr="00580220">
        <w:trPr>
          <w:trHeight w:val="319"/>
        </w:trPr>
        <w:tc>
          <w:tcPr>
            <w:tcW w:w="10771" w:type="dxa"/>
          </w:tcPr>
          <w:p w14:paraId="35DE3D0E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3E95B1CD" w14:textId="77777777" w:rsidTr="00580220">
        <w:trPr>
          <w:trHeight w:val="319"/>
        </w:trPr>
        <w:tc>
          <w:tcPr>
            <w:tcW w:w="10771" w:type="dxa"/>
          </w:tcPr>
          <w:p w14:paraId="08C66823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249A9698" w14:textId="77777777" w:rsidTr="00580220">
        <w:trPr>
          <w:trHeight w:val="319"/>
        </w:trPr>
        <w:tc>
          <w:tcPr>
            <w:tcW w:w="10771" w:type="dxa"/>
          </w:tcPr>
          <w:p w14:paraId="0FD2C9F6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06BCCE61" w14:textId="77777777" w:rsidTr="00580220">
        <w:trPr>
          <w:trHeight w:val="319"/>
        </w:trPr>
        <w:tc>
          <w:tcPr>
            <w:tcW w:w="10771" w:type="dxa"/>
          </w:tcPr>
          <w:p w14:paraId="59900FD9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5E1AF5BB" w14:textId="77777777" w:rsidTr="00580220">
        <w:trPr>
          <w:trHeight w:val="319"/>
        </w:trPr>
        <w:tc>
          <w:tcPr>
            <w:tcW w:w="10771" w:type="dxa"/>
          </w:tcPr>
          <w:p w14:paraId="14460AD9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20B2ABE3" w14:textId="77777777" w:rsidTr="00580220">
        <w:trPr>
          <w:trHeight w:val="319"/>
        </w:trPr>
        <w:tc>
          <w:tcPr>
            <w:tcW w:w="10771" w:type="dxa"/>
          </w:tcPr>
          <w:p w14:paraId="4B51EB0A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156A3B40" w14:textId="77777777" w:rsidTr="00580220">
        <w:trPr>
          <w:trHeight w:val="319"/>
        </w:trPr>
        <w:tc>
          <w:tcPr>
            <w:tcW w:w="10771" w:type="dxa"/>
          </w:tcPr>
          <w:p w14:paraId="0178E15C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04884DFF" w14:textId="77777777" w:rsidTr="00580220">
        <w:trPr>
          <w:trHeight w:val="319"/>
        </w:trPr>
        <w:tc>
          <w:tcPr>
            <w:tcW w:w="10771" w:type="dxa"/>
          </w:tcPr>
          <w:p w14:paraId="276FBBE7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2FA0C055" w14:textId="77777777" w:rsidTr="00580220">
        <w:trPr>
          <w:trHeight w:val="319"/>
        </w:trPr>
        <w:tc>
          <w:tcPr>
            <w:tcW w:w="10771" w:type="dxa"/>
          </w:tcPr>
          <w:p w14:paraId="7C24ECE3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0FA68570" w14:textId="77777777" w:rsidTr="00580220">
        <w:trPr>
          <w:trHeight w:val="319"/>
        </w:trPr>
        <w:tc>
          <w:tcPr>
            <w:tcW w:w="10771" w:type="dxa"/>
          </w:tcPr>
          <w:p w14:paraId="44FF427D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4A151672" w14:textId="77777777" w:rsidTr="00580220">
        <w:trPr>
          <w:trHeight w:val="319"/>
        </w:trPr>
        <w:tc>
          <w:tcPr>
            <w:tcW w:w="10771" w:type="dxa"/>
          </w:tcPr>
          <w:p w14:paraId="0259CCDE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0EA3E39E" w14:textId="77777777" w:rsidTr="00580220">
        <w:trPr>
          <w:trHeight w:val="319"/>
        </w:trPr>
        <w:tc>
          <w:tcPr>
            <w:tcW w:w="10771" w:type="dxa"/>
          </w:tcPr>
          <w:p w14:paraId="260AFD4B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368DADB2" w14:textId="77777777" w:rsidTr="00580220">
        <w:trPr>
          <w:trHeight w:val="319"/>
        </w:trPr>
        <w:tc>
          <w:tcPr>
            <w:tcW w:w="10771" w:type="dxa"/>
          </w:tcPr>
          <w:p w14:paraId="405FCECF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57418A70" w14:textId="77777777" w:rsidTr="00580220">
        <w:trPr>
          <w:trHeight w:val="319"/>
        </w:trPr>
        <w:tc>
          <w:tcPr>
            <w:tcW w:w="10771" w:type="dxa"/>
          </w:tcPr>
          <w:p w14:paraId="744D5EFA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3A8C8F92" w14:textId="77777777" w:rsidTr="00580220">
        <w:trPr>
          <w:trHeight w:val="319"/>
        </w:trPr>
        <w:tc>
          <w:tcPr>
            <w:tcW w:w="10771" w:type="dxa"/>
          </w:tcPr>
          <w:p w14:paraId="0868E101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0E4E974B" w14:textId="77777777" w:rsidTr="00580220">
        <w:trPr>
          <w:trHeight w:val="319"/>
        </w:trPr>
        <w:tc>
          <w:tcPr>
            <w:tcW w:w="10771" w:type="dxa"/>
          </w:tcPr>
          <w:p w14:paraId="3D6CB453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693A5A6E" w14:textId="77777777" w:rsidTr="00580220">
        <w:trPr>
          <w:trHeight w:val="319"/>
        </w:trPr>
        <w:tc>
          <w:tcPr>
            <w:tcW w:w="10771" w:type="dxa"/>
          </w:tcPr>
          <w:p w14:paraId="780EC221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2CF86401" w14:textId="77777777" w:rsidTr="00580220">
        <w:trPr>
          <w:trHeight w:val="319"/>
        </w:trPr>
        <w:tc>
          <w:tcPr>
            <w:tcW w:w="10771" w:type="dxa"/>
          </w:tcPr>
          <w:p w14:paraId="7EAC2445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261777" w:rsidRPr="00580220" w14:paraId="24E55766" w14:textId="77777777" w:rsidTr="00580220">
        <w:trPr>
          <w:trHeight w:val="319"/>
        </w:trPr>
        <w:tc>
          <w:tcPr>
            <w:tcW w:w="10771" w:type="dxa"/>
          </w:tcPr>
          <w:p w14:paraId="5021346F" w14:textId="77777777" w:rsidR="00261777" w:rsidRPr="00580220" w:rsidRDefault="00261777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7C3E78" w:rsidRPr="00580220" w14:paraId="5113AAA4" w14:textId="77777777" w:rsidTr="00580220">
        <w:trPr>
          <w:trHeight w:val="319"/>
        </w:trPr>
        <w:tc>
          <w:tcPr>
            <w:tcW w:w="10771" w:type="dxa"/>
          </w:tcPr>
          <w:p w14:paraId="0D56AC10" w14:textId="77777777" w:rsidR="007C3E78" w:rsidRPr="00580220" w:rsidRDefault="007C3E78" w:rsidP="00F6166C">
            <w:pPr>
              <w:rPr>
                <w:rFonts w:ascii="Calibri" w:hAnsi="Calibri" w:cs="Calibri"/>
                <w:b/>
              </w:rPr>
            </w:pPr>
          </w:p>
        </w:tc>
      </w:tr>
      <w:tr w:rsidR="007C3E78" w:rsidRPr="00580220" w14:paraId="0C0648D1" w14:textId="77777777" w:rsidTr="00580220">
        <w:trPr>
          <w:trHeight w:val="319"/>
        </w:trPr>
        <w:tc>
          <w:tcPr>
            <w:tcW w:w="10771" w:type="dxa"/>
          </w:tcPr>
          <w:p w14:paraId="7A8644B2" w14:textId="77777777" w:rsidR="007C3E78" w:rsidRPr="00580220" w:rsidRDefault="007C3E78" w:rsidP="00F6166C">
            <w:pPr>
              <w:rPr>
                <w:rFonts w:ascii="Calibri" w:hAnsi="Calibri" w:cs="Calibri"/>
                <w:b/>
              </w:rPr>
            </w:pPr>
          </w:p>
        </w:tc>
      </w:tr>
    </w:tbl>
    <w:p w14:paraId="68243FFB" w14:textId="77777777" w:rsidR="00261777" w:rsidRPr="00261777" w:rsidRDefault="00261777" w:rsidP="00261777">
      <w:pPr>
        <w:shd w:val="clear" w:color="auto" w:fill="000000"/>
        <w:rPr>
          <w:rFonts w:ascii="Calibri" w:hAnsi="Calibri" w:cs="Calibri"/>
          <w:b/>
        </w:rPr>
      </w:pPr>
      <w:r w:rsidRPr="00261777">
        <w:rPr>
          <w:rFonts w:ascii="Calibri" w:hAnsi="Calibri" w:cs="Calibri"/>
          <w:b/>
        </w:rPr>
        <w:t>ANEXO - I</w:t>
      </w:r>
      <w:r>
        <w:rPr>
          <w:rFonts w:ascii="Calibri" w:hAnsi="Calibri" w:cs="Calibri"/>
          <w:b/>
        </w:rPr>
        <w:t>I</w:t>
      </w:r>
    </w:p>
    <w:p w14:paraId="51B77A04" w14:textId="77777777" w:rsidR="00261777" w:rsidRPr="00261777" w:rsidRDefault="00261777" w:rsidP="00261777">
      <w:pPr>
        <w:pBdr>
          <w:bottom w:val="single" w:sz="4" w:space="1" w:color="auto"/>
        </w:pBd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Esquema elétrico - </w:t>
      </w:r>
      <w:r w:rsidRPr="00261777">
        <w:rPr>
          <w:rFonts w:ascii="Calibri" w:hAnsi="Calibri" w:cs="Calibri"/>
          <w:b/>
        </w:rPr>
        <w:t xml:space="preserve"> (Pode ser substituíd</w:t>
      </w:r>
      <w:r>
        <w:rPr>
          <w:rFonts w:ascii="Calibri" w:hAnsi="Calibri" w:cs="Calibri"/>
          <w:b/>
        </w:rPr>
        <w:t>o por esquema impresso</w:t>
      </w:r>
      <w:r w:rsidRPr="00261777">
        <w:rPr>
          <w:rFonts w:ascii="Calibri" w:hAnsi="Calibri" w:cs="Calibri"/>
          <w:b/>
        </w:rPr>
        <w:t>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71"/>
      </w:tblGrid>
      <w:tr w:rsidR="00261777" w:rsidRPr="00580220" w14:paraId="142D48E7" w14:textId="77777777" w:rsidTr="00685480">
        <w:trPr>
          <w:trHeight w:val="15497"/>
        </w:trPr>
        <w:tc>
          <w:tcPr>
            <w:tcW w:w="10771" w:type="dxa"/>
          </w:tcPr>
          <w:p w14:paraId="06D0D2A2" w14:textId="77777777" w:rsidR="00261777" w:rsidRPr="00580220" w:rsidRDefault="00261777" w:rsidP="00FF534D">
            <w:pPr>
              <w:rPr>
                <w:rFonts w:ascii="Calibri" w:hAnsi="Calibri" w:cs="Calibri"/>
                <w:b/>
              </w:rPr>
            </w:pPr>
          </w:p>
        </w:tc>
      </w:tr>
    </w:tbl>
    <w:p w14:paraId="2852744D" w14:textId="77777777" w:rsidR="00261777" w:rsidRPr="00261777" w:rsidRDefault="00261777" w:rsidP="00261777">
      <w:pPr>
        <w:shd w:val="clear" w:color="auto" w:fill="000000"/>
        <w:rPr>
          <w:rFonts w:ascii="Calibri" w:hAnsi="Calibri" w:cs="Calibri"/>
          <w:b/>
        </w:rPr>
      </w:pPr>
      <w:r w:rsidRPr="00261777">
        <w:rPr>
          <w:rFonts w:ascii="Calibri" w:hAnsi="Calibri" w:cs="Calibri"/>
          <w:b/>
        </w:rPr>
        <w:lastRenderedPageBreak/>
        <w:t>ANEXO - I</w:t>
      </w:r>
      <w:r>
        <w:rPr>
          <w:rFonts w:ascii="Calibri" w:hAnsi="Calibri" w:cs="Calibri"/>
          <w:b/>
        </w:rPr>
        <w:t>I</w:t>
      </w:r>
      <w:r w:rsidR="00BB561E">
        <w:rPr>
          <w:rFonts w:ascii="Calibri" w:hAnsi="Calibri" w:cs="Calibri"/>
          <w:b/>
        </w:rPr>
        <w:t>I</w:t>
      </w:r>
    </w:p>
    <w:p w14:paraId="7E447227" w14:textId="77777777" w:rsidR="00261777" w:rsidRPr="00261777" w:rsidRDefault="00BB561E" w:rsidP="00261777">
      <w:pPr>
        <w:pBdr>
          <w:bottom w:val="single" w:sz="4" w:space="1" w:color="auto"/>
        </w:pBd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Croqui, desenho técnico, </w:t>
      </w:r>
      <w:r w:rsidR="00B4716D">
        <w:rPr>
          <w:rFonts w:ascii="Calibri" w:hAnsi="Calibri" w:cs="Calibri"/>
          <w:b/>
        </w:rPr>
        <w:t xml:space="preserve">fotos, </w:t>
      </w:r>
      <w:r>
        <w:rPr>
          <w:rFonts w:ascii="Calibri" w:hAnsi="Calibri" w:cs="Calibri"/>
          <w:b/>
        </w:rPr>
        <w:t>esquema ou organograma do projeto (Pode ser substituído por versão impressa).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71"/>
      </w:tblGrid>
      <w:tr w:rsidR="00BB561E" w:rsidRPr="00580220" w14:paraId="1221364B" w14:textId="77777777" w:rsidTr="00685480">
        <w:trPr>
          <w:trHeight w:val="14681"/>
        </w:trPr>
        <w:tc>
          <w:tcPr>
            <w:tcW w:w="10771" w:type="dxa"/>
          </w:tcPr>
          <w:p w14:paraId="22DC4D9D" w14:textId="77777777" w:rsidR="00BB561E" w:rsidRDefault="00BB561E" w:rsidP="00FF534D">
            <w:pPr>
              <w:rPr>
                <w:rFonts w:ascii="Calibri" w:hAnsi="Calibri" w:cs="Calibri"/>
                <w:b/>
              </w:rPr>
            </w:pPr>
          </w:p>
          <w:p w14:paraId="789A34DB" w14:textId="77777777" w:rsidR="00D601B6" w:rsidRDefault="00D601B6" w:rsidP="00FF534D">
            <w:pPr>
              <w:rPr>
                <w:rFonts w:ascii="Calibri" w:hAnsi="Calibri" w:cs="Calibri"/>
                <w:b/>
              </w:rPr>
            </w:pPr>
          </w:p>
          <w:p w14:paraId="4EEAB7EF" w14:textId="77777777" w:rsidR="00D601B6" w:rsidRDefault="00D601B6" w:rsidP="00FF534D">
            <w:pPr>
              <w:rPr>
                <w:rFonts w:ascii="Calibri" w:hAnsi="Calibri" w:cs="Calibri"/>
                <w:b/>
              </w:rPr>
            </w:pPr>
          </w:p>
          <w:p w14:paraId="1D9F27C3" w14:textId="77777777" w:rsidR="00D601B6" w:rsidRDefault="00D601B6" w:rsidP="00FF534D">
            <w:pPr>
              <w:rPr>
                <w:rFonts w:ascii="Calibri" w:hAnsi="Calibri" w:cs="Calibri"/>
                <w:b/>
              </w:rPr>
            </w:pPr>
          </w:p>
          <w:p w14:paraId="7DC538CE" w14:textId="77777777" w:rsidR="00D601B6" w:rsidRPr="00580220" w:rsidRDefault="00D601B6" w:rsidP="00FF534D">
            <w:pPr>
              <w:rPr>
                <w:rFonts w:ascii="Calibri" w:hAnsi="Calibri" w:cs="Calibri"/>
                <w:b/>
              </w:rPr>
            </w:pPr>
          </w:p>
        </w:tc>
      </w:tr>
    </w:tbl>
    <w:p w14:paraId="1F2C8DAD" w14:textId="77777777" w:rsidR="00261777" w:rsidRPr="00580220" w:rsidRDefault="00261777" w:rsidP="00D601B6">
      <w:pPr>
        <w:rPr>
          <w:rFonts w:ascii="Calibri" w:hAnsi="Calibri" w:cs="Calibri"/>
          <w:b/>
        </w:rPr>
      </w:pPr>
    </w:p>
    <w:sectPr w:rsidR="00261777" w:rsidRPr="00580220" w:rsidSect="007C3E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284" w:right="567" w:bottom="568" w:left="709" w:header="284" w:footer="404" w:gutter="0"/>
      <w:pgNumType w:start="0"/>
      <w:cols w:space="141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A6088" w14:textId="77777777" w:rsidR="00F90EC1" w:rsidRDefault="00F90EC1">
      <w:r>
        <w:separator/>
      </w:r>
    </w:p>
  </w:endnote>
  <w:endnote w:type="continuationSeparator" w:id="0">
    <w:p w14:paraId="3D747D45" w14:textId="77777777" w:rsidR="00F90EC1" w:rsidRDefault="00F90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Droid Sans">
    <w:altName w:val="Times New Roman"/>
    <w:charset w:val="00"/>
    <w:family w:val="auto"/>
    <w:pitch w:val="variable"/>
  </w:font>
  <w:font w:name="Lohit Hindi">
    <w:altName w:val="Times New Roma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E6197" w14:textId="77777777" w:rsidR="00A05DCD" w:rsidRDefault="00A05D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C8404" w14:textId="1E597A69" w:rsidR="00FB7EF7" w:rsidRPr="00075CEE" w:rsidRDefault="002775C3" w:rsidP="002775C3">
    <w:pPr>
      <w:pStyle w:val="Rodap"/>
      <w:pBdr>
        <w:top w:val="single" w:sz="4" w:space="1" w:color="auto"/>
      </w:pBdr>
      <w:jc w:val="right"/>
      <w:rPr>
        <w:rFonts w:ascii="Calibri" w:hAnsi="Calibri" w:cs="Calibri"/>
      </w:rPr>
    </w:pPr>
    <w:r w:rsidRPr="00B32ED8">
      <w:rPr>
        <w:rFonts w:ascii="Calibri" w:hAnsi="Calibri" w:cs="Calibri"/>
        <w:i/>
        <w:sz w:val="14"/>
        <w:szCs w:val="14"/>
      </w:rPr>
      <w:t>Prof</w:t>
    </w:r>
    <w:r w:rsidR="00A05DCD">
      <w:rPr>
        <w:rFonts w:ascii="Calibri" w:hAnsi="Calibri" w:cs="Calibri"/>
        <w:i/>
        <w:sz w:val="14"/>
        <w:szCs w:val="14"/>
      </w:rPr>
      <w:t>.</w:t>
    </w:r>
    <w:r w:rsidRPr="00B32ED8">
      <w:rPr>
        <w:rFonts w:ascii="Calibri" w:hAnsi="Calibri" w:cs="Calibri"/>
        <w:i/>
        <w:sz w:val="14"/>
        <w:szCs w:val="14"/>
      </w:rPr>
      <w:t xml:space="preserve">  Amadeu Zanon Neto</w:t>
    </w:r>
    <w:r w:rsidR="00FD52BA">
      <w:rPr>
        <w:rFonts w:ascii="Calibri" w:hAnsi="Calibri" w:cs="Calibri"/>
      </w:rPr>
      <w:t xml:space="preserve">  - </w:t>
    </w:r>
    <w:r w:rsidR="00C47165" w:rsidRPr="00C47165">
      <w:rPr>
        <w:rFonts w:ascii="Calibri" w:hAnsi="Calibri" w:cs="Calibri"/>
      </w:rPr>
      <w:t xml:space="preserve">Página </w:t>
    </w:r>
    <w:r w:rsidR="00C47165" w:rsidRPr="00C47165">
      <w:rPr>
        <w:rFonts w:ascii="Calibri" w:hAnsi="Calibri" w:cs="Calibri"/>
        <w:b/>
      </w:rPr>
      <w:fldChar w:fldCharType="begin"/>
    </w:r>
    <w:r w:rsidR="00C47165" w:rsidRPr="00C47165">
      <w:rPr>
        <w:rFonts w:ascii="Calibri" w:hAnsi="Calibri" w:cs="Calibri"/>
        <w:b/>
      </w:rPr>
      <w:instrText>PAGE  \* Arabic  \* MERGEFORMAT</w:instrText>
    </w:r>
    <w:r w:rsidR="00C47165" w:rsidRPr="00C47165">
      <w:rPr>
        <w:rFonts w:ascii="Calibri" w:hAnsi="Calibri" w:cs="Calibri"/>
        <w:b/>
      </w:rPr>
      <w:fldChar w:fldCharType="separate"/>
    </w:r>
    <w:r w:rsidR="00184504">
      <w:rPr>
        <w:rFonts w:ascii="Calibri" w:hAnsi="Calibri" w:cs="Calibri"/>
        <w:b/>
        <w:noProof/>
      </w:rPr>
      <w:t>7</w:t>
    </w:r>
    <w:r w:rsidR="00C47165" w:rsidRPr="00C47165">
      <w:rPr>
        <w:rFonts w:ascii="Calibri" w:hAnsi="Calibri" w:cs="Calibri"/>
        <w:b/>
      </w:rPr>
      <w:fldChar w:fldCharType="end"/>
    </w:r>
    <w:r w:rsidR="00C47165" w:rsidRPr="00C47165">
      <w:rPr>
        <w:rFonts w:ascii="Calibri" w:hAnsi="Calibri" w:cs="Calibri"/>
      </w:rPr>
      <w:t xml:space="preserve"> de </w:t>
    </w:r>
    <w:r w:rsidR="00D601B6">
      <w:rPr>
        <w:rFonts w:ascii="Calibri" w:hAnsi="Calibri" w:cs="Calibri"/>
        <w:b/>
      </w:rPr>
      <w:fldChar w:fldCharType="begin"/>
    </w:r>
    <w:r w:rsidR="00D601B6">
      <w:rPr>
        <w:rFonts w:ascii="Calibri" w:hAnsi="Calibri" w:cs="Calibri"/>
        <w:b/>
      </w:rPr>
      <w:instrText xml:space="preserve"> NUMPAGES - 1  \* MERGEFORMAT </w:instrText>
    </w:r>
    <w:r w:rsidR="00D601B6">
      <w:rPr>
        <w:rFonts w:ascii="Calibri" w:hAnsi="Calibri" w:cs="Calibri"/>
        <w:b/>
      </w:rPr>
      <w:fldChar w:fldCharType="separate"/>
    </w:r>
    <w:r w:rsidR="00184504">
      <w:rPr>
        <w:rFonts w:ascii="Calibri" w:hAnsi="Calibri" w:cs="Calibri"/>
        <w:b/>
        <w:noProof/>
      </w:rPr>
      <w:t>8</w:t>
    </w:r>
    <w:r w:rsidR="00D601B6">
      <w:rPr>
        <w:rFonts w:ascii="Calibri" w:hAnsi="Calibri" w:cs="Calibri"/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6E9D2" w14:textId="77777777" w:rsidR="00A05DCD" w:rsidRDefault="00A05D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F5102" w14:textId="77777777" w:rsidR="00F90EC1" w:rsidRDefault="00F90EC1">
      <w:r>
        <w:separator/>
      </w:r>
    </w:p>
  </w:footnote>
  <w:footnote w:type="continuationSeparator" w:id="0">
    <w:p w14:paraId="34C5CAE3" w14:textId="77777777" w:rsidR="00F90EC1" w:rsidRDefault="00F90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D3831" w14:textId="77777777" w:rsidR="00A05DCD" w:rsidRDefault="00A05D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1996" w14:textId="77777777" w:rsidR="00A05DCD" w:rsidRDefault="00A05DC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105F" w14:textId="77777777" w:rsidR="00DF779B" w:rsidRPr="00FB6CF8" w:rsidRDefault="00000000" w:rsidP="00DF779B">
    <w:pPr>
      <w:jc w:val="right"/>
      <w:rPr>
        <w:rFonts w:ascii="Arial Narrow" w:hAnsi="Arial Narrow" w:cs="Arial"/>
        <w:b/>
        <w:color w:val="333333"/>
      </w:rPr>
    </w:pPr>
    <w:r>
      <w:rPr>
        <w:noProof/>
      </w:rPr>
      <w:pict w14:anchorId="0D1B45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1" o:spid="_x0000_s1026" type="#_x0000_t75" style="position:absolute;left:0;text-align:left;margin-left:-10.7pt;margin-top:-6.65pt;width:78pt;height:91.6pt;z-index:1;visibility:visible">
          <v:imagedata r:id="rId1" o:title=""/>
          <w10:wrap type="square"/>
        </v:shape>
      </w:pict>
    </w:r>
    <w:r w:rsidR="00DF779B" w:rsidRPr="00FB6CF8">
      <w:rPr>
        <w:rFonts w:ascii="Arial Narrow" w:hAnsi="Arial Narrow" w:cs="Arial"/>
        <w:b/>
        <w:color w:val="333333"/>
      </w:rPr>
      <w:t>Centro Universitário Católico Salesiano Auxilium</w:t>
    </w:r>
  </w:p>
  <w:p w14:paraId="79ECCB4C" w14:textId="77777777" w:rsidR="00DF779B" w:rsidRPr="002610B7" w:rsidRDefault="00DF779B" w:rsidP="00DF779B">
    <w:pPr>
      <w:jc w:val="right"/>
      <w:rPr>
        <w:rFonts w:ascii="Arial Narrow" w:hAnsi="Arial Narrow" w:cs="Arial"/>
        <w:sz w:val="16"/>
        <w:szCs w:val="16"/>
      </w:rPr>
    </w:pPr>
    <w:r w:rsidRPr="002610B7">
      <w:rPr>
        <w:rFonts w:ascii="Arial Narrow" w:hAnsi="Arial Narrow" w:cs="Arial"/>
        <w:sz w:val="16"/>
        <w:szCs w:val="16"/>
      </w:rPr>
      <w:t>Araçatuba / SP</w:t>
    </w:r>
  </w:p>
  <w:p w14:paraId="0C402B0F" w14:textId="77777777" w:rsidR="00DF779B" w:rsidRDefault="00DF779B" w:rsidP="00DF779B">
    <w:pPr>
      <w:pStyle w:val="Cabealho"/>
      <w:rPr>
        <w:szCs w:val="16"/>
      </w:rPr>
    </w:pPr>
  </w:p>
  <w:p w14:paraId="14C08916" w14:textId="77777777" w:rsidR="00DF779B" w:rsidRDefault="00DF779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77C"/>
    <w:multiLevelType w:val="singleLevel"/>
    <w:tmpl w:val="0416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" w15:restartNumberingAfterBreak="0">
    <w:nsid w:val="080027DD"/>
    <w:multiLevelType w:val="hybridMultilevel"/>
    <w:tmpl w:val="FCC83A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228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85C5F7C"/>
    <w:multiLevelType w:val="singleLevel"/>
    <w:tmpl w:val="B1D02AC0"/>
    <w:lvl w:ilvl="0">
      <w:numFmt w:val="bullet"/>
      <w:lvlText w:val="–"/>
      <w:lvlJc w:val="left"/>
      <w:pPr>
        <w:tabs>
          <w:tab w:val="num" w:pos="1631"/>
        </w:tabs>
        <w:ind w:left="1631" w:hanging="360"/>
      </w:pPr>
      <w:rPr>
        <w:rFonts w:hint="default"/>
      </w:rPr>
    </w:lvl>
  </w:abstractNum>
  <w:abstractNum w:abstractNumId="4" w15:restartNumberingAfterBreak="0">
    <w:nsid w:val="0FCA6B1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5E36B89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8301621"/>
    <w:multiLevelType w:val="hybridMultilevel"/>
    <w:tmpl w:val="593A930A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1CE005ED"/>
    <w:multiLevelType w:val="hybridMultilevel"/>
    <w:tmpl w:val="1DEC680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91127"/>
    <w:multiLevelType w:val="hybridMultilevel"/>
    <w:tmpl w:val="65EA53A2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21D6576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B6C14B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2787208"/>
    <w:multiLevelType w:val="singleLevel"/>
    <w:tmpl w:val="F3DE5268"/>
    <w:lvl w:ilvl="0">
      <w:start w:val="2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2" w15:restartNumberingAfterBreak="0">
    <w:nsid w:val="385429BA"/>
    <w:multiLevelType w:val="singleLevel"/>
    <w:tmpl w:val="F41EC69E"/>
    <w:lvl w:ilvl="0">
      <w:numFmt w:val="bullet"/>
      <w:lvlText w:val="–"/>
      <w:lvlJc w:val="left"/>
      <w:pPr>
        <w:tabs>
          <w:tab w:val="num" w:pos="1728"/>
        </w:tabs>
        <w:ind w:left="1728" w:hanging="360"/>
      </w:pPr>
      <w:rPr>
        <w:rFonts w:hint="default"/>
      </w:rPr>
    </w:lvl>
  </w:abstractNum>
  <w:abstractNum w:abstractNumId="13" w15:restartNumberingAfterBreak="0">
    <w:nsid w:val="3EDF2BB6"/>
    <w:multiLevelType w:val="singleLevel"/>
    <w:tmpl w:val="8E94404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2"/>
      </w:rPr>
    </w:lvl>
  </w:abstractNum>
  <w:abstractNum w:abstractNumId="14" w15:restartNumberingAfterBreak="0">
    <w:nsid w:val="3FCF33C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18E34DF"/>
    <w:multiLevelType w:val="hybridMultilevel"/>
    <w:tmpl w:val="11D0BD88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6" w15:restartNumberingAfterBreak="0">
    <w:nsid w:val="4D5A305E"/>
    <w:multiLevelType w:val="singleLevel"/>
    <w:tmpl w:val="0416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DF319F6"/>
    <w:multiLevelType w:val="hybridMultilevel"/>
    <w:tmpl w:val="3744A99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2874F9A"/>
    <w:multiLevelType w:val="hybridMultilevel"/>
    <w:tmpl w:val="37D8EBC0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55EC0730"/>
    <w:multiLevelType w:val="singleLevel"/>
    <w:tmpl w:val="0416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D43055C"/>
    <w:multiLevelType w:val="singleLevel"/>
    <w:tmpl w:val="0416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541225F"/>
    <w:multiLevelType w:val="hybridMultilevel"/>
    <w:tmpl w:val="16E0E55E"/>
    <w:lvl w:ilvl="0" w:tplc="0950A41A">
      <w:start w:val="1"/>
      <w:numFmt w:val="lowerLetter"/>
      <w:lvlText w:val="%1)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365"/>
        </w:tabs>
        <w:ind w:left="1365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085"/>
        </w:tabs>
        <w:ind w:left="2085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05"/>
        </w:tabs>
        <w:ind w:left="2805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525"/>
        </w:tabs>
        <w:ind w:left="3525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245"/>
        </w:tabs>
        <w:ind w:left="4245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965"/>
        </w:tabs>
        <w:ind w:left="4965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685"/>
        </w:tabs>
        <w:ind w:left="5685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05"/>
        </w:tabs>
        <w:ind w:left="6405" w:hanging="180"/>
      </w:pPr>
    </w:lvl>
  </w:abstractNum>
  <w:abstractNum w:abstractNumId="22" w15:restartNumberingAfterBreak="0">
    <w:nsid w:val="759057F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9684A88"/>
    <w:multiLevelType w:val="singleLevel"/>
    <w:tmpl w:val="0416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470123">
    <w:abstractNumId w:val="4"/>
  </w:num>
  <w:num w:numId="2" w16cid:durableId="1201476612">
    <w:abstractNumId w:val="9"/>
  </w:num>
  <w:num w:numId="3" w16cid:durableId="1880896242">
    <w:abstractNumId w:val="10"/>
  </w:num>
  <w:num w:numId="4" w16cid:durableId="230509928">
    <w:abstractNumId w:val="14"/>
  </w:num>
  <w:num w:numId="5" w16cid:durableId="43019376">
    <w:abstractNumId w:val="2"/>
  </w:num>
  <w:num w:numId="6" w16cid:durableId="45491112">
    <w:abstractNumId w:val="22"/>
  </w:num>
  <w:num w:numId="7" w16cid:durableId="783614075">
    <w:abstractNumId w:val="16"/>
  </w:num>
  <w:num w:numId="8" w16cid:durableId="349719234">
    <w:abstractNumId w:val="19"/>
  </w:num>
  <w:num w:numId="9" w16cid:durableId="604845534">
    <w:abstractNumId w:val="23"/>
  </w:num>
  <w:num w:numId="10" w16cid:durableId="271520640">
    <w:abstractNumId w:val="0"/>
  </w:num>
  <w:num w:numId="11" w16cid:durableId="595093048">
    <w:abstractNumId w:val="13"/>
  </w:num>
  <w:num w:numId="12" w16cid:durableId="650251836">
    <w:abstractNumId w:val="5"/>
  </w:num>
  <w:num w:numId="13" w16cid:durableId="1618684460">
    <w:abstractNumId w:val="11"/>
  </w:num>
  <w:num w:numId="14" w16cid:durableId="2017069751">
    <w:abstractNumId w:val="20"/>
  </w:num>
  <w:num w:numId="15" w16cid:durableId="494422427">
    <w:abstractNumId w:val="3"/>
  </w:num>
  <w:num w:numId="16" w16cid:durableId="142016530">
    <w:abstractNumId w:val="12"/>
  </w:num>
  <w:num w:numId="17" w16cid:durableId="642928359">
    <w:abstractNumId w:val="17"/>
  </w:num>
  <w:num w:numId="18" w16cid:durableId="1203207070">
    <w:abstractNumId w:val="21"/>
  </w:num>
  <w:num w:numId="19" w16cid:durableId="1604999290">
    <w:abstractNumId w:val="1"/>
  </w:num>
  <w:num w:numId="20" w16cid:durableId="1397439342">
    <w:abstractNumId w:val="15"/>
  </w:num>
  <w:num w:numId="21" w16cid:durableId="2137484469">
    <w:abstractNumId w:val="18"/>
  </w:num>
  <w:num w:numId="22" w16cid:durableId="206525333">
    <w:abstractNumId w:val="8"/>
  </w:num>
  <w:num w:numId="23" w16cid:durableId="34081633">
    <w:abstractNumId w:val="6"/>
  </w:num>
  <w:num w:numId="24" w16cid:durableId="11790773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6A9F"/>
    <w:rsid w:val="00017ACA"/>
    <w:rsid w:val="000313CE"/>
    <w:rsid w:val="000313FE"/>
    <w:rsid w:val="00031E3E"/>
    <w:rsid w:val="00054CAD"/>
    <w:rsid w:val="000571C4"/>
    <w:rsid w:val="000643E3"/>
    <w:rsid w:val="000644F3"/>
    <w:rsid w:val="000701F8"/>
    <w:rsid w:val="00075CEE"/>
    <w:rsid w:val="000775E9"/>
    <w:rsid w:val="00077C32"/>
    <w:rsid w:val="0008428F"/>
    <w:rsid w:val="000A0FBA"/>
    <w:rsid w:val="000B4F0E"/>
    <w:rsid w:val="000C2AFF"/>
    <w:rsid w:val="000D291C"/>
    <w:rsid w:val="000D5B1C"/>
    <w:rsid w:val="000E5115"/>
    <w:rsid w:val="000F0500"/>
    <w:rsid w:val="000F0848"/>
    <w:rsid w:val="00132923"/>
    <w:rsid w:val="00136061"/>
    <w:rsid w:val="001446E6"/>
    <w:rsid w:val="001472C5"/>
    <w:rsid w:val="00147A99"/>
    <w:rsid w:val="00156DBF"/>
    <w:rsid w:val="00157F03"/>
    <w:rsid w:val="001714F1"/>
    <w:rsid w:val="00184504"/>
    <w:rsid w:val="00190565"/>
    <w:rsid w:val="001A1440"/>
    <w:rsid w:val="001A49CC"/>
    <w:rsid w:val="001A544D"/>
    <w:rsid w:val="001B21E0"/>
    <w:rsid w:val="001B3902"/>
    <w:rsid w:val="001C2AE2"/>
    <w:rsid w:val="001C323D"/>
    <w:rsid w:val="001C506B"/>
    <w:rsid w:val="001D0770"/>
    <w:rsid w:val="001E01ED"/>
    <w:rsid w:val="001E0CBE"/>
    <w:rsid w:val="00203EFB"/>
    <w:rsid w:val="0020776C"/>
    <w:rsid w:val="0021330E"/>
    <w:rsid w:val="0022034B"/>
    <w:rsid w:val="0022610B"/>
    <w:rsid w:val="00226CDC"/>
    <w:rsid w:val="00234044"/>
    <w:rsid w:val="0025041C"/>
    <w:rsid w:val="002542F3"/>
    <w:rsid w:val="002554CD"/>
    <w:rsid w:val="002610B7"/>
    <w:rsid w:val="00261777"/>
    <w:rsid w:val="00270468"/>
    <w:rsid w:val="00270635"/>
    <w:rsid w:val="002775C3"/>
    <w:rsid w:val="002B0871"/>
    <w:rsid w:val="002C0C95"/>
    <w:rsid w:val="002C2749"/>
    <w:rsid w:val="002D1C6E"/>
    <w:rsid w:val="002D2326"/>
    <w:rsid w:val="002D3313"/>
    <w:rsid w:val="002D6249"/>
    <w:rsid w:val="002D6A6C"/>
    <w:rsid w:val="002E550C"/>
    <w:rsid w:val="00301F6E"/>
    <w:rsid w:val="00304964"/>
    <w:rsid w:val="00315239"/>
    <w:rsid w:val="0032082D"/>
    <w:rsid w:val="003351A9"/>
    <w:rsid w:val="00341914"/>
    <w:rsid w:val="00350BC7"/>
    <w:rsid w:val="00355C0D"/>
    <w:rsid w:val="00357DB9"/>
    <w:rsid w:val="00362EF2"/>
    <w:rsid w:val="003847BA"/>
    <w:rsid w:val="00386CC0"/>
    <w:rsid w:val="003A6028"/>
    <w:rsid w:val="003B50E2"/>
    <w:rsid w:val="003B5FA0"/>
    <w:rsid w:val="003B636D"/>
    <w:rsid w:val="003D0E09"/>
    <w:rsid w:val="003D1231"/>
    <w:rsid w:val="003D5D20"/>
    <w:rsid w:val="003E4690"/>
    <w:rsid w:val="003F5D1B"/>
    <w:rsid w:val="00405259"/>
    <w:rsid w:val="00406CE7"/>
    <w:rsid w:val="0041520C"/>
    <w:rsid w:val="00435CB7"/>
    <w:rsid w:val="00447E74"/>
    <w:rsid w:val="0045374C"/>
    <w:rsid w:val="004563FF"/>
    <w:rsid w:val="004605A7"/>
    <w:rsid w:val="00470C68"/>
    <w:rsid w:val="00474869"/>
    <w:rsid w:val="004849F3"/>
    <w:rsid w:val="00495F6D"/>
    <w:rsid w:val="004A0322"/>
    <w:rsid w:val="004B5B52"/>
    <w:rsid w:val="004B5F19"/>
    <w:rsid w:val="004C2FCF"/>
    <w:rsid w:val="004C72AB"/>
    <w:rsid w:val="004D5337"/>
    <w:rsid w:val="004F75B6"/>
    <w:rsid w:val="005005B8"/>
    <w:rsid w:val="0050334C"/>
    <w:rsid w:val="00507B84"/>
    <w:rsid w:val="00524173"/>
    <w:rsid w:val="00534C36"/>
    <w:rsid w:val="0054122B"/>
    <w:rsid w:val="00543E31"/>
    <w:rsid w:val="00543F09"/>
    <w:rsid w:val="00544709"/>
    <w:rsid w:val="005519F2"/>
    <w:rsid w:val="00557610"/>
    <w:rsid w:val="0056291E"/>
    <w:rsid w:val="00580220"/>
    <w:rsid w:val="0058677E"/>
    <w:rsid w:val="00587928"/>
    <w:rsid w:val="0059169A"/>
    <w:rsid w:val="005933EB"/>
    <w:rsid w:val="00595637"/>
    <w:rsid w:val="005960BA"/>
    <w:rsid w:val="005A467F"/>
    <w:rsid w:val="005B11AB"/>
    <w:rsid w:val="005B1856"/>
    <w:rsid w:val="005B6D11"/>
    <w:rsid w:val="005B7FEB"/>
    <w:rsid w:val="005D18C2"/>
    <w:rsid w:val="005D3511"/>
    <w:rsid w:val="005F10DA"/>
    <w:rsid w:val="005F1BEB"/>
    <w:rsid w:val="005F258D"/>
    <w:rsid w:val="005F2C63"/>
    <w:rsid w:val="005F2E86"/>
    <w:rsid w:val="005F4642"/>
    <w:rsid w:val="00611151"/>
    <w:rsid w:val="00611B00"/>
    <w:rsid w:val="00633E1B"/>
    <w:rsid w:val="006371C5"/>
    <w:rsid w:val="00654C16"/>
    <w:rsid w:val="00655809"/>
    <w:rsid w:val="00661154"/>
    <w:rsid w:val="00661D15"/>
    <w:rsid w:val="00665B1E"/>
    <w:rsid w:val="00673396"/>
    <w:rsid w:val="00685480"/>
    <w:rsid w:val="00691649"/>
    <w:rsid w:val="006A3301"/>
    <w:rsid w:val="006A797E"/>
    <w:rsid w:val="006B0205"/>
    <w:rsid w:val="006B6EE7"/>
    <w:rsid w:val="006C7FC8"/>
    <w:rsid w:val="006D0A54"/>
    <w:rsid w:val="006E1099"/>
    <w:rsid w:val="006E7911"/>
    <w:rsid w:val="00712286"/>
    <w:rsid w:val="00712CE2"/>
    <w:rsid w:val="007256A7"/>
    <w:rsid w:val="00727061"/>
    <w:rsid w:val="007371AA"/>
    <w:rsid w:val="00745DD2"/>
    <w:rsid w:val="007525A1"/>
    <w:rsid w:val="0075523B"/>
    <w:rsid w:val="00762121"/>
    <w:rsid w:val="007623D4"/>
    <w:rsid w:val="007824E5"/>
    <w:rsid w:val="00790F91"/>
    <w:rsid w:val="007C3E78"/>
    <w:rsid w:val="007C6BB6"/>
    <w:rsid w:val="007D068B"/>
    <w:rsid w:val="007D6677"/>
    <w:rsid w:val="007E2734"/>
    <w:rsid w:val="007E5ED3"/>
    <w:rsid w:val="007F0BA8"/>
    <w:rsid w:val="008046E1"/>
    <w:rsid w:val="0084316D"/>
    <w:rsid w:val="00864BC2"/>
    <w:rsid w:val="008A5569"/>
    <w:rsid w:val="008A5F36"/>
    <w:rsid w:val="008B0286"/>
    <w:rsid w:val="008B2A09"/>
    <w:rsid w:val="008B3987"/>
    <w:rsid w:val="008B41CE"/>
    <w:rsid w:val="008B5ABC"/>
    <w:rsid w:val="008B6191"/>
    <w:rsid w:val="008C2F56"/>
    <w:rsid w:val="008D5637"/>
    <w:rsid w:val="008E6186"/>
    <w:rsid w:val="008F4F13"/>
    <w:rsid w:val="008F6CA9"/>
    <w:rsid w:val="00911C68"/>
    <w:rsid w:val="00912BB1"/>
    <w:rsid w:val="00914AAD"/>
    <w:rsid w:val="00920628"/>
    <w:rsid w:val="0092520E"/>
    <w:rsid w:val="00937481"/>
    <w:rsid w:val="009464A0"/>
    <w:rsid w:val="00956C1D"/>
    <w:rsid w:val="00963C0A"/>
    <w:rsid w:val="0097497D"/>
    <w:rsid w:val="00976A50"/>
    <w:rsid w:val="009840A3"/>
    <w:rsid w:val="009855D6"/>
    <w:rsid w:val="00996F6D"/>
    <w:rsid w:val="009C531B"/>
    <w:rsid w:val="009E5AB1"/>
    <w:rsid w:val="009F4887"/>
    <w:rsid w:val="009F7514"/>
    <w:rsid w:val="00A0233D"/>
    <w:rsid w:val="00A04594"/>
    <w:rsid w:val="00A05DCD"/>
    <w:rsid w:val="00A24078"/>
    <w:rsid w:val="00A24D56"/>
    <w:rsid w:val="00A31403"/>
    <w:rsid w:val="00A402FE"/>
    <w:rsid w:val="00A42900"/>
    <w:rsid w:val="00A50036"/>
    <w:rsid w:val="00A529D0"/>
    <w:rsid w:val="00A53BCE"/>
    <w:rsid w:val="00A61B38"/>
    <w:rsid w:val="00A70D37"/>
    <w:rsid w:val="00A72B1E"/>
    <w:rsid w:val="00A76BA0"/>
    <w:rsid w:val="00AA282F"/>
    <w:rsid w:val="00AB48C7"/>
    <w:rsid w:val="00AC1E5D"/>
    <w:rsid w:val="00AE63EB"/>
    <w:rsid w:val="00AF6335"/>
    <w:rsid w:val="00B0672B"/>
    <w:rsid w:val="00B1030D"/>
    <w:rsid w:val="00B12245"/>
    <w:rsid w:val="00B15548"/>
    <w:rsid w:val="00B260F0"/>
    <w:rsid w:val="00B32ED8"/>
    <w:rsid w:val="00B41C82"/>
    <w:rsid w:val="00B4716D"/>
    <w:rsid w:val="00B52554"/>
    <w:rsid w:val="00B52A8B"/>
    <w:rsid w:val="00B600E4"/>
    <w:rsid w:val="00B616B1"/>
    <w:rsid w:val="00B71377"/>
    <w:rsid w:val="00B73091"/>
    <w:rsid w:val="00B85682"/>
    <w:rsid w:val="00B85D8F"/>
    <w:rsid w:val="00B86790"/>
    <w:rsid w:val="00BA25D9"/>
    <w:rsid w:val="00BB2FF7"/>
    <w:rsid w:val="00BB41EF"/>
    <w:rsid w:val="00BB561E"/>
    <w:rsid w:val="00BE700E"/>
    <w:rsid w:val="00C153F6"/>
    <w:rsid w:val="00C20405"/>
    <w:rsid w:val="00C47165"/>
    <w:rsid w:val="00C505C4"/>
    <w:rsid w:val="00C51390"/>
    <w:rsid w:val="00C532F4"/>
    <w:rsid w:val="00C61999"/>
    <w:rsid w:val="00C62860"/>
    <w:rsid w:val="00C67FED"/>
    <w:rsid w:val="00C773C3"/>
    <w:rsid w:val="00C82387"/>
    <w:rsid w:val="00C87434"/>
    <w:rsid w:val="00C96A18"/>
    <w:rsid w:val="00CA7FE3"/>
    <w:rsid w:val="00CB01CA"/>
    <w:rsid w:val="00CB37DA"/>
    <w:rsid w:val="00CB626D"/>
    <w:rsid w:val="00CD0D91"/>
    <w:rsid w:val="00CE07AE"/>
    <w:rsid w:val="00CE510C"/>
    <w:rsid w:val="00CE6A9F"/>
    <w:rsid w:val="00CF11BB"/>
    <w:rsid w:val="00CF6093"/>
    <w:rsid w:val="00CF6BEF"/>
    <w:rsid w:val="00D01D54"/>
    <w:rsid w:val="00D44665"/>
    <w:rsid w:val="00D473B0"/>
    <w:rsid w:val="00D522DD"/>
    <w:rsid w:val="00D5642A"/>
    <w:rsid w:val="00D601B6"/>
    <w:rsid w:val="00D6085C"/>
    <w:rsid w:val="00D73DD7"/>
    <w:rsid w:val="00D8092F"/>
    <w:rsid w:val="00D9590C"/>
    <w:rsid w:val="00DA5DD9"/>
    <w:rsid w:val="00DB3DB7"/>
    <w:rsid w:val="00DC492A"/>
    <w:rsid w:val="00DC7225"/>
    <w:rsid w:val="00DD098E"/>
    <w:rsid w:val="00DF779B"/>
    <w:rsid w:val="00E027B3"/>
    <w:rsid w:val="00E21A59"/>
    <w:rsid w:val="00E24B46"/>
    <w:rsid w:val="00E27C5A"/>
    <w:rsid w:val="00E3765A"/>
    <w:rsid w:val="00E42B2A"/>
    <w:rsid w:val="00E43091"/>
    <w:rsid w:val="00E5347F"/>
    <w:rsid w:val="00E535A4"/>
    <w:rsid w:val="00E577D3"/>
    <w:rsid w:val="00E647B9"/>
    <w:rsid w:val="00E6521A"/>
    <w:rsid w:val="00E70753"/>
    <w:rsid w:val="00E760E4"/>
    <w:rsid w:val="00E8132F"/>
    <w:rsid w:val="00E84B27"/>
    <w:rsid w:val="00E948EE"/>
    <w:rsid w:val="00E9490F"/>
    <w:rsid w:val="00EA0051"/>
    <w:rsid w:val="00EA7F97"/>
    <w:rsid w:val="00EB2B83"/>
    <w:rsid w:val="00EC14C6"/>
    <w:rsid w:val="00EC60A6"/>
    <w:rsid w:val="00EC77D7"/>
    <w:rsid w:val="00ED3D92"/>
    <w:rsid w:val="00ED6172"/>
    <w:rsid w:val="00ED692F"/>
    <w:rsid w:val="00EE65F6"/>
    <w:rsid w:val="00EE7D6B"/>
    <w:rsid w:val="00EF4157"/>
    <w:rsid w:val="00EF7B63"/>
    <w:rsid w:val="00F21563"/>
    <w:rsid w:val="00F2647B"/>
    <w:rsid w:val="00F32A65"/>
    <w:rsid w:val="00F538AF"/>
    <w:rsid w:val="00F6166C"/>
    <w:rsid w:val="00F71F7A"/>
    <w:rsid w:val="00F85E45"/>
    <w:rsid w:val="00F90EC1"/>
    <w:rsid w:val="00F95837"/>
    <w:rsid w:val="00FA5EEA"/>
    <w:rsid w:val="00FA5F23"/>
    <w:rsid w:val="00FB7EF7"/>
    <w:rsid w:val="00FD3E3C"/>
    <w:rsid w:val="00FD40DC"/>
    <w:rsid w:val="00FD52BA"/>
    <w:rsid w:val="00FD67BA"/>
    <w:rsid w:val="00FF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,"/>
  <w:listSeparator w:val=";"/>
  <w14:docId w14:val="7BC60231"/>
  <w15:chartTrackingRefBased/>
  <w15:docId w15:val="{F2619DB6-17C0-4055-AF96-AF7D5B368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Univers" w:hAnsi="Univers"/>
      <w:b/>
      <w:smallCaps/>
      <w:sz w:val="38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Univers" w:hAnsi="Univers"/>
      <w:b/>
      <w:smallCaps/>
      <w:sz w:val="24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sz w:val="16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Univers" w:hAnsi="Univers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4B5F1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4B5F19"/>
    <w:pPr>
      <w:tabs>
        <w:tab w:val="center" w:pos="4252"/>
        <w:tab w:val="right" w:pos="8504"/>
      </w:tabs>
    </w:pPr>
  </w:style>
  <w:style w:type="character" w:styleId="Hyperlink">
    <w:name w:val="Hyperlink"/>
    <w:rsid w:val="000644F3"/>
    <w:rPr>
      <w:color w:val="0000FF"/>
      <w:u w:val="single"/>
    </w:rPr>
  </w:style>
  <w:style w:type="table" w:styleId="Tabelacomgrade">
    <w:name w:val="Table Grid"/>
    <w:basedOn w:val="Tabelanormal"/>
    <w:rsid w:val="00963C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link w:val="Cabealho"/>
    <w:uiPriority w:val="99"/>
    <w:rsid w:val="009855D6"/>
  </w:style>
  <w:style w:type="paragraph" w:customStyle="1" w:styleId="Standard">
    <w:name w:val="Standard"/>
    <w:rsid w:val="00DF779B"/>
    <w:pPr>
      <w:widowControl w:val="0"/>
      <w:suppressAutoHyphens/>
      <w:autoSpaceDN w:val="0"/>
      <w:textAlignment w:val="baseline"/>
    </w:pPr>
    <w:rPr>
      <w:rFonts w:eastAsia="Droid Sans" w:cs="Lohit Hindi"/>
      <w:kern w:val="3"/>
      <w:sz w:val="24"/>
      <w:szCs w:val="24"/>
      <w:lang w:eastAsia="zh-CN" w:bidi="hi-IN"/>
    </w:rPr>
  </w:style>
  <w:style w:type="paragraph" w:styleId="PargrafodaLista">
    <w:name w:val="List Paragraph"/>
    <w:basedOn w:val="Normal"/>
    <w:uiPriority w:val="34"/>
    <w:qFormat/>
    <w:rsid w:val="004052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6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anon\Documents\Modelos%20Personalizados%20do%20Office\Folha%20Relat&#243;rio%20Padr&#227;o%20de%20Laborat&#243;rio%20-%20Bras&#227;o%20-%202024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100845-FA42-4F76-BB14-27CA752B9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Folha Relatório Padrão de Laboratório - Brasão - 2024.dot</Template>
  <TotalTime>33</TotalTime>
  <Pages>9</Pages>
  <Words>697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Faculdades Católicas Salesianas</vt:lpstr>
    </vt:vector>
  </TitlesOfParts>
  <Company>MSMT</Company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Faculdades Católicas Salesianas</dc:title>
  <dc:subject/>
  <dc:creator>Amadeu Zanon Neto</dc:creator>
  <cp:keywords/>
  <dc:description>ALT-F11 says it's groovie!</dc:description>
  <cp:lastModifiedBy>Amadeu Zanon Neto</cp:lastModifiedBy>
  <cp:revision>17</cp:revision>
  <cp:lastPrinted>2024-10-02T22:26:00Z</cp:lastPrinted>
  <dcterms:created xsi:type="dcterms:W3CDTF">2024-10-01T19:00:00Z</dcterms:created>
  <dcterms:modified xsi:type="dcterms:W3CDTF">2026-09-28T16:17:00Z</dcterms:modified>
</cp:coreProperties>
</file>