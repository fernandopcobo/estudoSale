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345B3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30B5B57A" w14:textId="77777777" w:rsidR="00DF779B" w:rsidRDefault="00DF779B" w:rsidP="00DF779B">
      <w:pPr>
        <w:jc w:val="center"/>
        <w:rPr>
          <w:rFonts w:ascii="Arial Narrow" w:hAnsi="Arial Narrow" w:cs="Arial"/>
          <w:b/>
          <w:color w:val="333333"/>
          <w:sz w:val="24"/>
          <w:szCs w:val="24"/>
        </w:rPr>
      </w:pPr>
    </w:p>
    <w:p w14:paraId="45FFCDCE" w14:textId="77777777" w:rsidR="00DF779B" w:rsidRDefault="00DF779B" w:rsidP="00DF779B">
      <w:pPr>
        <w:jc w:val="center"/>
        <w:rPr>
          <w:rFonts w:ascii="Arial Narrow" w:hAnsi="Arial Narrow" w:cs="Arial"/>
          <w:b/>
          <w:color w:val="333333"/>
          <w:sz w:val="24"/>
          <w:szCs w:val="24"/>
        </w:rPr>
      </w:pPr>
    </w:p>
    <w:p w14:paraId="0187326E" w14:textId="77777777" w:rsidR="00DF779B" w:rsidRDefault="00DF779B" w:rsidP="00DF779B">
      <w:pPr>
        <w:jc w:val="center"/>
        <w:rPr>
          <w:rFonts w:ascii="Arial Narrow" w:hAnsi="Arial Narrow" w:cs="Arial"/>
          <w:b/>
          <w:color w:val="333333"/>
          <w:sz w:val="24"/>
          <w:szCs w:val="24"/>
        </w:rPr>
      </w:pPr>
    </w:p>
    <w:p w14:paraId="3AA64A3A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187A699E" w14:textId="77777777" w:rsidR="00DF779B" w:rsidRPr="00E535A4" w:rsidRDefault="00DF779B" w:rsidP="00E9490F">
      <w:pPr>
        <w:shd w:val="clear" w:color="auto" w:fill="FFFFFF"/>
        <w:jc w:val="center"/>
        <w:rPr>
          <w:rFonts w:ascii="Calibri" w:hAnsi="Calibri" w:cs="Calibri"/>
          <w:b/>
          <w:sz w:val="40"/>
          <w:szCs w:val="36"/>
        </w:rPr>
      </w:pPr>
      <w:r w:rsidRPr="00E535A4">
        <w:rPr>
          <w:rFonts w:ascii="Calibri" w:hAnsi="Calibri" w:cs="Calibri"/>
          <w:b/>
          <w:sz w:val="40"/>
          <w:szCs w:val="36"/>
        </w:rPr>
        <w:t xml:space="preserve">RELATÓRIO DE ATIVIDADES PRÁTICAS EM LABORATÓRIO </w:t>
      </w:r>
    </w:p>
    <w:p w14:paraId="2B328979" w14:textId="77777777" w:rsidR="00DF779B" w:rsidRPr="00E535A4" w:rsidRDefault="00DF779B" w:rsidP="00E9490F">
      <w:pPr>
        <w:shd w:val="clear" w:color="auto" w:fill="FFFFFF"/>
        <w:jc w:val="center"/>
        <w:rPr>
          <w:rFonts w:ascii="Calibri" w:hAnsi="Calibri" w:cs="Calibri"/>
          <w:b/>
          <w:sz w:val="40"/>
          <w:szCs w:val="36"/>
        </w:rPr>
      </w:pPr>
      <w:r w:rsidRPr="00E535A4">
        <w:rPr>
          <w:rFonts w:ascii="Calibri" w:hAnsi="Calibri" w:cs="Calibri"/>
          <w:b/>
          <w:sz w:val="40"/>
          <w:szCs w:val="36"/>
        </w:rPr>
        <w:t xml:space="preserve"> APRESENTAÇÃO DE PROJETOS</w:t>
      </w:r>
    </w:p>
    <w:p w14:paraId="4CD0ADD7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7CA9E47F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1CAFE2B6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22991C49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66DEF0E3" w14:textId="12AAAA03" w:rsidR="00E535A4" w:rsidRDefault="00E535A4" w:rsidP="00E535A4">
      <w:pPr>
        <w:jc w:val="center"/>
        <w:rPr>
          <w:rFonts w:ascii="Arial Narrow" w:hAnsi="Arial Narrow" w:cs="Arial"/>
          <w:b/>
          <w:color w:val="333333"/>
          <w:sz w:val="24"/>
          <w:szCs w:val="24"/>
        </w:rPr>
      </w:pPr>
      <w:r>
        <w:rPr>
          <w:rFonts w:ascii="Calibri" w:hAnsi="Calibri" w:cs="Calibri"/>
          <w:b/>
          <w:color w:val="333333"/>
          <w:sz w:val="36"/>
          <w:szCs w:val="36"/>
        </w:rPr>
        <w:t>Curso</w:t>
      </w:r>
      <w:r w:rsidRPr="00E9490F">
        <w:rPr>
          <w:rFonts w:ascii="Calibri" w:hAnsi="Calibri" w:cs="Calibri"/>
          <w:b/>
          <w:color w:val="333333"/>
          <w:sz w:val="36"/>
          <w:szCs w:val="36"/>
        </w:rPr>
        <w:t>:</w:t>
      </w:r>
      <w:r w:rsidR="00C72678">
        <w:rPr>
          <w:rFonts w:ascii="Calibri" w:hAnsi="Calibri" w:cs="Calibri"/>
          <w:b/>
          <w:color w:val="333333"/>
          <w:sz w:val="36"/>
          <w:szCs w:val="36"/>
        </w:rPr>
        <w:t xml:space="preserve"> Engenharia da Computação</w:t>
      </w:r>
    </w:p>
    <w:p w14:paraId="11CC228A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5F55B517" w14:textId="77777777" w:rsidR="00A50036" w:rsidRDefault="00A50036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76110C98" w14:textId="2EFFD1EB" w:rsidR="00A50036" w:rsidRDefault="00A50036" w:rsidP="00A50036">
      <w:pPr>
        <w:jc w:val="center"/>
        <w:rPr>
          <w:rFonts w:ascii="Arial Narrow" w:hAnsi="Arial Narrow" w:cs="Arial"/>
          <w:b/>
          <w:color w:val="333333"/>
          <w:sz w:val="24"/>
          <w:szCs w:val="24"/>
        </w:rPr>
      </w:pPr>
      <w:r>
        <w:rPr>
          <w:rFonts w:ascii="Calibri" w:hAnsi="Calibri" w:cs="Calibri"/>
          <w:b/>
          <w:color w:val="333333"/>
          <w:sz w:val="36"/>
          <w:szCs w:val="36"/>
        </w:rPr>
        <w:t>Termo</w:t>
      </w:r>
      <w:r w:rsidRPr="00E9490F">
        <w:rPr>
          <w:rFonts w:ascii="Calibri" w:hAnsi="Calibri" w:cs="Calibri"/>
          <w:b/>
          <w:color w:val="333333"/>
          <w:sz w:val="36"/>
          <w:szCs w:val="36"/>
        </w:rPr>
        <w:t>:</w:t>
      </w:r>
      <w:r w:rsidR="00C72678">
        <w:rPr>
          <w:rFonts w:ascii="Calibri" w:hAnsi="Calibri" w:cs="Calibri"/>
          <w:b/>
          <w:color w:val="333333"/>
          <w:sz w:val="36"/>
          <w:szCs w:val="36"/>
        </w:rPr>
        <w:t xml:space="preserve"> 8° (Noturno)</w:t>
      </w:r>
    </w:p>
    <w:p w14:paraId="071D09E0" w14:textId="77777777" w:rsidR="00A50036" w:rsidRDefault="00A50036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00108429" w14:textId="77777777" w:rsidR="007D6677" w:rsidRDefault="007D6677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14AACBB3" w14:textId="052DF5FC" w:rsidR="00DF779B" w:rsidRPr="00E9490F" w:rsidRDefault="00CF6BEF" w:rsidP="00DF779B">
      <w:pPr>
        <w:jc w:val="center"/>
        <w:rPr>
          <w:rFonts w:ascii="Calibri" w:hAnsi="Calibri" w:cs="Calibri"/>
          <w:b/>
          <w:color w:val="333333"/>
          <w:sz w:val="36"/>
          <w:szCs w:val="36"/>
        </w:rPr>
      </w:pPr>
      <w:r w:rsidRPr="00E9490F">
        <w:rPr>
          <w:rFonts w:ascii="Calibri" w:hAnsi="Calibri" w:cs="Calibri"/>
          <w:b/>
          <w:color w:val="333333"/>
          <w:sz w:val="36"/>
          <w:szCs w:val="36"/>
        </w:rPr>
        <w:t>D</w:t>
      </w:r>
      <w:r w:rsidR="00E24B46" w:rsidRPr="00E9490F">
        <w:rPr>
          <w:rFonts w:ascii="Calibri" w:hAnsi="Calibri" w:cs="Calibri"/>
          <w:b/>
          <w:color w:val="333333"/>
          <w:sz w:val="36"/>
          <w:szCs w:val="36"/>
        </w:rPr>
        <w:t>isciplina:</w:t>
      </w:r>
      <w:r w:rsidR="00C72678">
        <w:rPr>
          <w:rFonts w:ascii="Calibri" w:hAnsi="Calibri" w:cs="Calibri"/>
          <w:b/>
          <w:color w:val="333333"/>
          <w:sz w:val="36"/>
          <w:szCs w:val="36"/>
        </w:rPr>
        <w:t xml:space="preserve"> Sistemas Embarcados I</w:t>
      </w:r>
    </w:p>
    <w:p w14:paraId="77554B59" w14:textId="77777777" w:rsidR="007D6677" w:rsidRPr="00E9490F" w:rsidRDefault="007D6677" w:rsidP="00DF779B">
      <w:pPr>
        <w:jc w:val="center"/>
        <w:rPr>
          <w:rFonts w:ascii="Calibri" w:hAnsi="Calibri" w:cs="Calibri"/>
          <w:b/>
          <w:color w:val="333333"/>
          <w:sz w:val="36"/>
          <w:szCs w:val="36"/>
        </w:rPr>
      </w:pPr>
    </w:p>
    <w:p w14:paraId="1E387B1B" w14:textId="77777777" w:rsidR="00DF779B" w:rsidRPr="00E9490F" w:rsidRDefault="00DF779B" w:rsidP="00DF779B">
      <w:pPr>
        <w:jc w:val="center"/>
        <w:rPr>
          <w:rFonts w:ascii="Calibri" w:hAnsi="Calibri" w:cs="Calibri"/>
          <w:b/>
          <w:color w:val="333333"/>
          <w:sz w:val="36"/>
          <w:szCs w:val="36"/>
        </w:rPr>
      </w:pPr>
    </w:p>
    <w:p w14:paraId="77D7801D" w14:textId="3DC2C144" w:rsidR="00DF779B" w:rsidRPr="00E9490F" w:rsidRDefault="008F6CA9" w:rsidP="00DF779B">
      <w:pPr>
        <w:jc w:val="center"/>
        <w:rPr>
          <w:rFonts w:ascii="Calibri" w:hAnsi="Calibri" w:cs="Calibri"/>
          <w:b/>
          <w:color w:val="333333"/>
          <w:sz w:val="36"/>
          <w:szCs w:val="36"/>
        </w:rPr>
      </w:pPr>
      <w:r w:rsidRPr="00E9490F">
        <w:rPr>
          <w:rFonts w:ascii="Calibri" w:hAnsi="Calibri" w:cs="Calibri"/>
          <w:b/>
          <w:color w:val="333333"/>
          <w:sz w:val="36"/>
          <w:szCs w:val="36"/>
        </w:rPr>
        <w:t xml:space="preserve">Projeto: </w:t>
      </w:r>
      <w:r w:rsidR="00C72678">
        <w:rPr>
          <w:rFonts w:ascii="Calibri" w:hAnsi="Calibri" w:cs="Calibri"/>
          <w:b/>
          <w:color w:val="333333"/>
          <w:sz w:val="36"/>
          <w:szCs w:val="36"/>
        </w:rPr>
        <w:t>Multiplexação por interrupção de timer.</w:t>
      </w:r>
    </w:p>
    <w:p w14:paraId="215AD96A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35537B2B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5EA8FB48" w14:textId="77777777" w:rsidR="007D6677" w:rsidRDefault="007D6677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13BCF11F" w14:textId="77777777" w:rsidR="007D6677" w:rsidRDefault="00270468" w:rsidP="007D6677">
      <w:pPr>
        <w:rPr>
          <w:rFonts w:ascii="Arial Narrow" w:hAnsi="Arial Narrow" w:cs="Arial"/>
          <w:b/>
          <w:color w:val="333333"/>
          <w:sz w:val="24"/>
          <w:szCs w:val="24"/>
        </w:rPr>
      </w:pPr>
      <w:r>
        <w:rPr>
          <w:rFonts w:ascii="Arial Narrow" w:hAnsi="Arial Narrow" w:cs="Arial"/>
          <w:b/>
          <w:color w:val="333333"/>
          <w:sz w:val="24"/>
          <w:szCs w:val="24"/>
        </w:rPr>
        <w:t>Acadêmico</w:t>
      </w:r>
      <w:r w:rsidR="007D6677">
        <w:rPr>
          <w:rFonts w:ascii="Arial Narrow" w:hAnsi="Arial Narrow" w:cs="Arial"/>
          <w:b/>
          <w:color w:val="333333"/>
          <w:sz w:val="24"/>
          <w:szCs w:val="24"/>
        </w:rPr>
        <w:t>(s)</w:t>
      </w:r>
      <w:r>
        <w:rPr>
          <w:rFonts w:ascii="Arial Narrow" w:hAnsi="Arial Narrow" w:cs="Arial"/>
          <w:b/>
          <w:color w:val="333333"/>
          <w:sz w:val="24"/>
          <w:szCs w:val="24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3969"/>
        <w:gridCol w:w="3118"/>
      </w:tblGrid>
      <w:tr w:rsidR="00E9490F" w:rsidRPr="00E9490F" w14:paraId="66535C37" w14:textId="77777777" w:rsidTr="00E9490F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27ADE52" w14:textId="77777777" w:rsidR="005B7FEB" w:rsidRPr="00E9490F" w:rsidRDefault="005B7FEB" w:rsidP="007D6677">
            <w:pPr>
              <w:rPr>
                <w:rFonts w:ascii="Arial Narrow" w:hAnsi="Arial Narrow" w:cs="Arial"/>
                <w:b/>
                <w:color w:val="333333"/>
                <w:sz w:val="18"/>
                <w:szCs w:val="18"/>
              </w:rPr>
            </w:pPr>
            <w:r w:rsidRPr="00E9490F">
              <w:rPr>
                <w:rFonts w:ascii="Arial Narrow" w:hAnsi="Arial Narrow" w:cs="Arial"/>
                <w:b/>
                <w:color w:val="333333"/>
                <w:sz w:val="18"/>
                <w:szCs w:val="18"/>
              </w:rPr>
              <w:t>RA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EAFC222" w14:textId="77777777" w:rsidR="005B7FEB" w:rsidRPr="00E9490F" w:rsidRDefault="005B7FEB" w:rsidP="007D6677">
            <w:pPr>
              <w:rPr>
                <w:rFonts w:ascii="Arial Narrow" w:hAnsi="Arial Narrow" w:cs="Arial"/>
                <w:b/>
                <w:color w:val="333333"/>
                <w:sz w:val="18"/>
                <w:szCs w:val="18"/>
              </w:rPr>
            </w:pPr>
            <w:r w:rsidRPr="00E9490F">
              <w:rPr>
                <w:rFonts w:ascii="Arial Narrow" w:hAnsi="Arial Narrow" w:cs="Arial"/>
                <w:b/>
                <w:color w:val="333333"/>
                <w:sz w:val="18"/>
                <w:szCs w:val="18"/>
              </w:rPr>
              <w:t>Nome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7B78418" w14:textId="77777777" w:rsidR="005B7FEB" w:rsidRPr="00E9490F" w:rsidRDefault="0021330E" w:rsidP="007D6677">
            <w:pPr>
              <w:rPr>
                <w:rFonts w:ascii="Arial Narrow" w:hAnsi="Arial Narrow" w:cs="Arial"/>
                <w:b/>
                <w:color w:val="333333"/>
                <w:sz w:val="18"/>
                <w:szCs w:val="18"/>
              </w:rPr>
            </w:pPr>
            <w:r w:rsidRPr="00E9490F">
              <w:rPr>
                <w:rFonts w:ascii="Arial Narrow" w:hAnsi="Arial Narrow" w:cs="Arial"/>
                <w:b/>
                <w:color w:val="333333"/>
                <w:sz w:val="18"/>
                <w:szCs w:val="18"/>
              </w:rPr>
              <w:t>Assinatura</w:t>
            </w:r>
          </w:p>
        </w:tc>
      </w:tr>
      <w:tr w:rsidR="00E9490F" w:rsidRPr="00E9490F" w14:paraId="275A7986" w14:textId="77777777" w:rsidTr="00E9490F">
        <w:trPr>
          <w:trHeight w:val="313"/>
        </w:trPr>
        <w:tc>
          <w:tcPr>
            <w:tcW w:w="9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59F78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C3913E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A7B869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</w:tr>
      <w:tr w:rsidR="00E9490F" w:rsidRPr="00E9490F" w14:paraId="00F65C77" w14:textId="77777777" w:rsidTr="00E9490F">
        <w:trPr>
          <w:trHeight w:val="313"/>
        </w:trPr>
        <w:tc>
          <w:tcPr>
            <w:tcW w:w="9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4DA60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6A86C4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C0EAA4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</w:tr>
      <w:tr w:rsidR="00E9490F" w:rsidRPr="00E9490F" w14:paraId="2FFD87E1" w14:textId="77777777" w:rsidTr="00E9490F">
        <w:trPr>
          <w:trHeight w:val="313"/>
        </w:trPr>
        <w:tc>
          <w:tcPr>
            <w:tcW w:w="9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5EE44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D2608D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CEC8E2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</w:tr>
      <w:tr w:rsidR="00E9490F" w:rsidRPr="00E9490F" w14:paraId="1B4A0134" w14:textId="77777777" w:rsidTr="00E9490F">
        <w:trPr>
          <w:trHeight w:val="313"/>
        </w:trPr>
        <w:tc>
          <w:tcPr>
            <w:tcW w:w="9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28D4B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0345D1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9A5F61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</w:tr>
      <w:tr w:rsidR="00E9490F" w:rsidRPr="00E9490F" w14:paraId="32781845" w14:textId="77777777" w:rsidTr="00E9490F">
        <w:trPr>
          <w:trHeight w:val="313"/>
        </w:trPr>
        <w:tc>
          <w:tcPr>
            <w:tcW w:w="9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CF033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3792DE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0A2D49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</w:tr>
      <w:tr w:rsidR="00E9490F" w:rsidRPr="00E9490F" w14:paraId="0F26AE33" w14:textId="77777777" w:rsidTr="00E9490F">
        <w:trPr>
          <w:trHeight w:val="313"/>
        </w:trPr>
        <w:tc>
          <w:tcPr>
            <w:tcW w:w="9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E53C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32044B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DB6E63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</w:tr>
      <w:tr w:rsidR="00E9490F" w:rsidRPr="00E9490F" w14:paraId="62B5C734" w14:textId="77777777" w:rsidTr="00E9490F">
        <w:trPr>
          <w:trHeight w:val="313"/>
        </w:trPr>
        <w:tc>
          <w:tcPr>
            <w:tcW w:w="9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59306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16255F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A47F56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</w:tr>
      <w:tr w:rsidR="00E9490F" w:rsidRPr="00E9490F" w14:paraId="50844435" w14:textId="77777777" w:rsidTr="00E9490F">
        <w:trPr>
          <w:trHeight w:val="313"/>
        </w:trPr>
        <w:tc>
          <w:tcPr>
            <w:tcW w:w="9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8023C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6AAAAA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2200C4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</w:tr>
      <w:tr w:rsidR="00E9490F" w:rsidRPr="00E9490F" w14:paraId="19BD6767" w14:textId="77777777" w:rsidTr="00E9490F">
        <w:trPr>
          <w:trHeight w:val="313"/>
        </w:trPr>
        <w:tc>
          <w:tcPr>
            <w:tcW w:w="9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97965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0F31739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CE9F2E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</w:tr>
      <w:tr w:rsidR="00E9490F" w:rsidRPr="00E9490F" w14:paraId="0A053209" w14:textId="77777777" w:rsidTr="00E9490F">
        <w:trPr>
          <w:trHeight w:val="313"/>
        </w:trPr>
        <w:tc>
          <w:tcPr>
            <w:tcW w:w="9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49D08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7901BE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449497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</w:tr>
    </w:tbl>
    <w:p w14:paraId="045D3A32" w14:textId="77777777" w:rsidR="00DF779B" w:rsidRPr="00E24B46" w:rsidRDefault="00DF779B" w:rsidP="00D01D54">
      <w:pPr>
        <w:jc w:val="right"/>
        <w:rPr>
          <w:rFonts w:ascii="Arial Narrow" w:hAnsi="Arial Narrow" w:cs="Arial"/>
          <w:b/>
          <w:i/>
          <w:color w:val="333333"/>
          <w:sz w:val="24"/>
          <w:szCs w:val="24"/>
        </w:rPr>
      </w:pPr>
    </w:p>
    <w:p w14:paraId="078E491D" w14:textId="77777777" w:rsidR="00DF779B" w:rsidRPr="00E24B46" w:rsidRDefault="00DF779B" w:rsidP="00D01D54">
      <w:pPr>
        <w:jc w:val="right"/>
        <w:rPr>
          <w:rFonts w:ascii="Arial Narrow" w:hAnsi="Arial Narrow" w:cs="Arial"/>
          <w:b/>
          <w:i/>
          <w:color w:val="333333"/>
          <w:sz w:val="24"/>
          <w:szCs w:val="24"/>
        </w:rPr>
      </w:pPr>
    </w:p>
    <w:p w14:paraId="789792CE" w14:textId="77777777" w:rsidR="00DF779B" w:rsidRPr="00E24B46" w:rsidRDefault="007D6677" w:rsidP="00D01D54">
      <w:pPr>
        <w:jc w:val="right"/>
        <w:rPr>
          <w:rFonts w:ascii="Arial Narrow" w:hAnsi="Arial Narrow" w:cs="Arial"/>
          <w:b/>
          <w:i/>
          <w:color w:val="333333"/>
          <w:sz w:val="24"/>
          <w:szCs w:val="24"/>
        </w:rPr>
      </w:pPr>
      <w:r w:rsidRPr="00E24B46">
        <w:rPr>
          <w:rFonts w:ascii="Arial Narrow" w:hAnsi="Arial Narrow" w:cs="Arial"/>
          <w:b/>
          <w:i/>
          <w:color w:val="333333"/>
          <w:sz w:val="24"/>
          <w:szCs w:val="24"/>
        </w:rPr>
        <w:t>Professor(es):</w:t>
      </w:r>
    </w:p>
    <w:p w14:paraId="69E7EEA8" w14:textId="77777777" w:rsidR="007D6677" w:rsidRDefault="007D6677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  <w:r>
        <w:rPr>
          <w:rFonts w:ascii="Arial Narrow" w:hAnsi="Arial Narrow" w:cs="Arial"/>
          <w:b/>
          <w:color w:val="333333"/>
          <w:sz w:val="24"/>
          <w:szCs w:val="24"/>
        </w:rPr>
        <w:t>Amadeu Zanon Neto</w:t>
      </w:r>
    </w:p>
    <w:p w14:paraId="01BB8CC2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1313AD45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74EAEBC9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736465F1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6DA7CC5A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595797FF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106F02DB" w14:textId="77777777" w:rsidR="00DF779B" w:rsidRPr="00D32606" w:rsidRDefault="00DF779B" w:rsidP="00DF779B">
      <w:pPr>
        <w:pStyle w:val="Standard"/>
        <w:spacing w:line="100" w:lineRule="atLeast"/>
        <w:jc w:val="center"/>
        <w:rPr>
          <w:rFonts w:ascii="Arial" w:hAnsi="Arial" w:cs="Arial"/>
          <w:b/>
        </w:rPr>
      </w:pPr>
      <w:r w:rsidRPr="00D32606">
        <w:rPr>
          <w:rFonts w:ascii="Arial" w:hAnsi="Arial" w:cs="Arial"/>
          <w:b/>
        </w:rPr>
        <w:t>Araçatuba-SP</w:t>
      </w:r>
    </w:p>
    <w:p w14:paraId="0DCD50A5" w14:textId="1F98ABF4" w:rsidR="00DF779B" w:rsidRDefault="00DF779B" w:rsidP="00DF779B">
      <w:pPr>
        <w:pStyle w:val="Standard"/>
        <w:spacing w:line="100" w:lineRule="atLeast"/>
        <w:jc w:val="center"/>
        <w:rPr>
          <w:rFonts w:ascii="Arial" w:hAnsi="Arial" w:cs="Arial"/>
          <w:b/>
          <w:szCs w:val="28"/>
        </w:rPr>
      </w:pPr>
      <w:r>
        <w:rPr>
          <w:rFonts w:ascii="Arial" w:hAnsi="Arial" w:cs="Arial"/>
          <w:b/>
          <w:szCs w:val="28"/>
        </w:rPr>
        <w:t>20</w:t>
      </w:r>
      <w:r w:rsidR="00C72678">
        <w:rPr>
          <w:rFonts w:ascii="Arial" w:hAnsi="Arial" w:cs="Arial"/>
          <w:b/>
          <w:szCs w:val="28"/>
        </w:rPr>
        <w:t>2</w:t>
      </w:r>
      <w:r w:rsidR="004A1785">
        <w:rPr>
          <w:rFonts w:ascii="Arial" w:hAnsi="Arial" w:cs="Arial"/>
          <w:b/>
          <w:szCs w:val="28"/>
        </w:rPr>
        <w:t>6</w:t>
      </w:r>
    </w:p>
    <w:p w14:paraId="189B8F8D" w14:textId="77777777" w:rsidR="00D01D54" w:rsidRPr="000571C4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  <w:r>
        <w:rPr>
          <w:rFonts w:ascii="Arial Narrow" w:hAnsi="Arial Narrow" w:cs="Arial"/>
          <w:b/>
          <w:color w:val="333333"/>
          <w:sz w:val="24"/>
          <w:szCs w:val="24"/>
        </w:rPr>
        <w:br w:type="page"/>
      </w:r>
      <w:r w:rsidR="00000000">
        <w:rPr>
          <w:noProof/>
        </w:rPr>
        <w:lastRenderedPageBreak/>
        <w:pict w14:anchorId="102F5E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" o:spid="_x0000_s2051" type="#_x0000_t75" style="position:absolute;left:0;text-align:left;margin-left:-2.45pt;margin-top:-12.65pt;width:44.25pt;height:51.8pt;z-index:-1;visibility:visible;mso-wrap-style:square;mso-position-horizontal-relative:text;mso-position-vertical-relative:text;mso-width-relative:page;mso-height-relative:page" wrapcoords="-460 0 -460 21207 21600 21207 21600 0 -460 0">
            <v:imagedata r:id="rId8" o:title=""/>
            <w10:wrap type="through"/>
          </v:shape>
        </w:pict>
      </w:r>
      <w:r w:rsidR="00D01D54" w:rsidRPr="000571C4">
        <w:rPr>
          <w:rFonts w:ascii="Arial Narrow" w:hAnsi="Arial Narrow" w:cs="Arial"/>
          <w:b/>
          <w:color w:val="333333"/>
          <w:sz w:val="24"/>
          <w:szCs w:val="24"/>
        </w:rPr>
        <w:t xml:space="preserve">Centro Universitário Católico </w:t>
      </w:r>
      <w:r w:rsidR="00D01D54">
        <w:rPr>
          <w:rFonts w:ascii="Arial Narrow" w:hAnsi="Arial Narrow" w:cs="Arial"/>
          <w:b/>
          <w:color w:val="333333"/>
          <w:sz w:val="24"/>
          <w:szCs w:val="24"/>
        </w:rPr>
        <w:t xml:space="preserve">Salesiano </w:t>
      </w:r>
      <w:r w:rsidR="00D01D54" w:rsidRPr="000571C4">
        <w:rPr>
          <w:rFonts w:ascii="Arial Narrow" w:hAnsi="Arial Narrow" w:cs="Arial"/>
          <w:b/>
          <w:color w:val="333333"/>
          <w:sz w:val="24"/>
          <w:szCs w:val="24"/>
        </w:rPr>
        <w:t>Auxilium</w:t>
      </w:r>
    </w:p>
    <w:p w14:paraId="22DEE440" w14:textId="77777777" w:rsidR="00D01D54" w:rsidRPr="00DF779B" w:rsidRDefault="00D01D54" w:rsidP="00D01D54">
      <w:pPr>
        <w:jc w:val="right"/>
        <w:rPr>
          <w:rFonts w:ascii="Arial Narrow" w:hAnsi="Arial Narrow" w:cs="Arial"/>
          <w:b/>
          <w:sz w:val="16"/>
          <w:szCs w:val="16"/>
        </w:rPr>
      </w:pPr>
    </w:p>
    <w:p w14:paraId="5BE71E6D" w14:textId="77777777" w:rsidR="00D01D54" w:rsidRDefault="00D01D54" w:rsidP="00D01D54">
      <w:pPr>
        <w:jc w:val="right"/>
        <w:rPr>
          <w:rFonts w:ascii="Arial Narrow" w:hAnsi="Arial Narrow" w:cs="Arial"/>
          <w:sz w:val="16"/>
          <w:szCs w:val="16"/>
        </w:rPr>
      </w:pPr>
      <w:r w:rsidRPr="002610B7">
        <w:rPr>
          <w:rFonts w:ascii="Arial Narrow" w:hAnsi="Arial Narrow" w:cs="Arial"/>
          <w:sz w:val="16"/>
          <w:szCs w:val="16"/>
        </w:rPr>
        <w:t>Araçatuba / SP</w:t>
      </w:r>
    </w:p>
    <w:p w14:paraId="4C8717C2" w14:textId="77777777" w:rsidR="005D18C2" w:rsidRDefault="005D18C2" w:rsidP="00D01D54">
      <w:pPr>
        <w:jc w:val="right"/>
        <w:rPr>
          <w:rFonts w:ascii="Arial Narrow" w:hAnsi="Arial Narrow" w:cs="Arial"/>
          <w:sz w:val="16"/>
          <w:szCs w:val="16"/>
        </w:rPr>
      </w:pPr>
    </w:p>
    <w:p w14:paraId="75A75759" w14:textId="77777777" w:rsidR="00A72B1E" w:rsidRPr="00A72B1E" w:rsidRDefault="00A72B1E" w:rsidP="00580220">
      <w:pPr>
        <w:shd w:val="clear" w:color="auto" w:fill="000000"/>
        <w:jc w:val="center"/>
        <w:rPr>
          <w:rFonts w:ascii="Arial Narrow" w:hAnsi="Arial Narrow" w:cs="Arial"/>
          <w:b/>
          <w:sz w:val="28"/>
          <w:szCs w:val="28"/>
        </w:rPr>
      </w:pPr>
      <w:r w:rsidRPr="00A72B1E">
        <w:rPr>
          <w:rFonts w:ascii="Arial Narrow" w:hAnsi="Arial Narrow" w:cs="Arial"/>
          <w:b/>
          <w:sz w:val="28"/>
          <w:szCs w:val="28"/>
        </w:rPr>
        <w:t>RELATÓRIO DE ATIVIDADES PRÁTICAS EM LABORATÓRIO</w:t>
      </w:r>
      <w:r w:rsidR="00956C1D">
        <w:rPr>
          <w:rFonts w:ascii="Arial Narrow" w:hAnsi="Arial Narrow" w:cs="Arial"/>
          <w:b/>
          <w:sz w:val="28"/>
          <w:szCs w:val="28"/>
        </w:rPr>
        <w:t xml:space="preserve"> – APRESENTAÇÃO DE PROJETOS</w:t>
      </w:r>
    </w:p>
    <w:p w14:paraId="2FCEE46C" w14:textId="77777777" w:rsidR="00D01D54" w:rsidRDefault="00D01D54" w:rsidP="00D01D54">
      <w:pPr>
        <w:jc w:val="right"/>
        <w:rPr>
          <w:rFonts w:ascii="Arial Narrow" w:hAnsi="Arial Narrow" w:cs="Arial"/>
          <w:sz w:val="10"/>
          <w:szCs w:val="10"/>
        </w:rPr>
      </w:pPr>
    </w:p>
    <w:tbl>
      <w:tblPr>
        <w:tblW w:w="1077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63"/>
        <w:gridCol w:w="1248"/>
        <w:gridCol w:w="1068"/>
        <w:gridCol w:w="1768"/>
        <w:gridCol w:w="2627"/>
      </w:tblGrid>
      <w:tr w:rsidR="00D01D54" w14:paraId="0F887036" w14:textId="77777777" w:rsidTr="003E4690">
        <w:trPr>
          <w:trHeight w:val="170"/>
        </w:trPr>
        <w:tc>
          <w:tcPr>
            <w:tcW w:w="4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F1DDD13" w14:textId="77777777" w:rsidR="00D01D54" w:rsidRDefault="00D01D54" w:rsidP="00FF534D">
            <w:pPr>
              <w:pStyle w:val="Cabealho"/>
              <w:spacing w:line="276" w:lineRule="auto"/>
              <w:jc w:val="center"/>
              <w:outlineLvl w:val="0"/>
              <w:rPr>
                <w:rFonts w:ascii="Arial Narrow" w:hAnsi="Arial Narrow"/>
                <w:b/>
                <w:sz w:val="12"/>
                <w:szCs w:val="12"/>
                <w:lang w:eastAsia="en-US"/>
              </w:rPr>
            </w:pPr>
            <w:r>
              <w:rPr>
                <w:rFonts w:ascii="Arial Narrow" w:hAnsi="Arial Narrow"/>
                <w:b/>
                <w:sz w:val="12"/>
                <w:szCs w:val="12"/>
              </w:rPr>
              <w:t>CURSO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7B6F393" w14:textId="77777777" w:rsidR="00D01D54" w:rsidRDefault="00D01D54" w:rsidP="00FF534D">
            <w:pPr>
              <w:pStyle w:val="Cabealho"/>
              <w:spacing w:line="276" w:lineRule="auto"/>
              <w:jc w:val="center"/>
              <w:outlineLvl w:val="0"/>
              <w:rPr>
                <w:rFonts w:ascii="Arial Narrow" w:hAnsi="Arial Narrow"/>
                <w:b/>
                <w:sz w:val="12"/>
                <w:szCs w:val="12"/>
                <w:lang w:eastAsia="en-US"/>
              </w:rPr>
            </w:pPr>
            <w:r>
              <w:rPr>
                <w:rFonts w:ascii="Arial Narrow" w:hAnsi="Arial Narrow"/>
                <w:b/>
                <w:sz w:val="12"/>
                <w:szCs w:val="12"/>
              </w:rPr>
              <w:t>TERMO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0AB27CB" w14:textId="77777777" w:rsidR="00D01D54" w:rsidRDefault="00D01D54" w:rsidP="00FF534D">
            <w:pPr>
              <w:pStyle w:val="Cabealho"/>
              <w:spacing w:line="276" w:lineRule="auto"/>
              <w:jc w:val="center"/>
              <w:outlineLvl w:val="0"/>
              <w:rPr>
                <w:rFonts w:ascii="Arial Narrow" w:hAnsi="Arial Narrow"/>
                <w:b/>
                <w:sz w:val="12"/>
                <w:szCs w:val="12"/>
                <w:lang w:eastAsia="en-US"/>
              </w:rPr>
            </w:pPr>
            <w:r>
              <w:rPr>
                <w:rFonts w:ascii="Arial Narrow" w:hAnsi="Arial Narrow"/>
                <w:b/>
                <w:sz w:val="12"/>
                <w:szCs w:val="12"/>
              </w:rPr>
              <w:t>PERIODO</w:t>
            </w:r>
          </w:p>
        </w:tc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12264F9" w14:textId="77777777" w:rsidR="00D01D54" w:rsidRDefault="00D01D54" w:rsidP="00FF534D">
            <w:pPr>
              <w:pStyle w:val="Cabealho"/>
              <w:spacing w:line="276" w:lineRule="auto"/>
              <w:jc w:val="center"/>
              <w:outlineLvl w:val="0"/>
              <w:rPr>
                <w:rFonts w:ascii="Arial Narrow" w:hAnsi="Arial Narrow"/>
                <w:b/>
                <w:sz w:val="12"/>
                <w:szCs w:val="12"/>
                <w:lang w:eastAsia="en-US"/>
              </w:rPr>
            </w:pPr>
            <w:r>
              <w:rPr>
                <w:rFonts w:ascii="Arial Narrow" w:hAnsi="Arial Narrow"/>
                <w:b/>
                <w:sz w:val="12"/>
                <w:szCs w:val="12"/>
              </w:rPr>
              <w:t>DISCIPLINA</w:t>
            </w:r>
          </w:p>
        </w:tc>
      </w:tr>
      <w:tr w:rsidR="00D01D54" w:rsidRPr="00BA25D9" w14:paraId="762F1A23" w14:textId="77777777" w:rsidTr="00BA25D9">
        <w:trPr>
          <w:trHeight w:val="429"/>
        </w:trPr>
        <w:tc>
          <w:tcPr>
            <w:tcW w:w="4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59399" w14:textId="2ED50514" w:rsidR="00D01D54" w:rsidRPr="00BA25D9" w:rsidRDefault="00BA25D9" w:rsidP="00BA25D9">
            <w:pPr>
              <w:pStyle w:val="Cabealho"/>
              <w:spacing w:line="276" w:lineRule="auto"/>
              <w:outlineLvl w:val="0"/>
              <w:rPr>
                <w:rFonts w:ascii="Arial Narrow" w:hAnsi="Arial Narrow" w:cs="Arial"/>
                <w:b/>
                <w:szCs w:val="16"/>
                <w:lang w:eastAsia="en-US"/>
              </w:rPr>
            </w:pPr>
            <w:r w:rsidRPr="00BA25D9">
              <w:rPr>
                <w:rFonts w:ascii="Arial Narrow" w:hAnsi="Arial Narrow" w:cs="Arial"/>
                <w:b/>
                <w:szCs w:val="16"/>
                <w:lang w:eastAsia="en-US"/>
              </w:rPr>
              <w:t>ENGENHARIA</w:t>
            </w:r>
            <w:r w:rsidR="00C72678">
              <w:rPr>
                <w:rFonts w:ascii="Arial Narrow" w:hAnsi="Arial Narrow" w:cs="Arial"/>
                <w:b/>
                <w:szCs w:val="16"/>
                <w:lang w:eastAsia="en-US"/>
              </w:rPr>
              <w:t xml:space="preserve"> DA COMPUTAÇÃO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C0F1B" w14:textId="0C1220FB" w:rsidR="00D01D54" w:rsidRPr="00BA25D9" w:rsidRDefault="00C72678" w:rsidP="00BA25D9">
            <w:pPr>
              <w:pStyle w:val="Cabealho"/>
              <w:spacing w:line="276" w:lineRule="auto"/>
              <w:jc w:val="center"/>
              <w:outlineLvl w:val="0"/>
              <w:rPr>
                <w:rFonts w:ascii="Arial Narrow" w:hAnsi="Arial Narrow" w:cs="Arial"/>
                <w:b/>
                <w:szCs w:val="16"/>
                <w:lang w:eastAsia="en-US"/>
              </w:rPr>
            </w:pPr>
            <w:r>
              <w:rPr>
                <w:rFonts w:ascii="Arial Narrow" w:hAnsi="Arial Narrow" w:cs="Arial"/>
                <w:b/>
                <w:szCs w:val="16"/>
                <w:lang w:eastAsia="en-US"/>
              </w:rPr>
              <w:t>8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C2CF8" w14:textId="6F776082" w:rsidR="00D01D54" w:rsidRPr="00BA25D9" w:rsidRDefault="00C72678" w:rsidP="00BA25D9">
            <w:pPr>
              <w:pStyle w:val="Cabealho"/>
              <w:spacing w:line="276" w:lineRule="auto"/>
              <w:jc w:val="center"/>
              <w:outlineLvl w:val="0"/>
              <w:rPr>
                <w:rFonts w:ascii="Arial Narrow" w:hAnsi="Arial Narrow" w:cs="Arial"/>
                <w:b/>
                <w:szCs w:val="16"/>
                <w:lang w:eastAsia="en-US"/>
              </w:rPr>
            </w:pPr>
            <w:r>
              <w:rPr>
                <w:rFonts w:ascii="Arial Narrow" w:hAnsi="Arial Narrow" w:cs="Arial"/>
                <w:b/>
                <w:szCs w:val="16"/>
                <w:lang w:eastAsia="en-US"/>
              </w:rPr>
              <w:t>NOTURNO</w:t>
            </w:r>
          </w:p>
        </w:tc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5E3C0" w14:textId="2DCCFBF0" w:rsidR="00D01D54" w:rsidRPr="00BA25D9" w:rsidRDefault="00C72678" w:rsidP="00BA25D9">
            <w:pPr>
              <w:pStyle w:val="Cabealho"/>
              <w:spacing w:line="276" w:lineRule="auto"/>
              <w:jc w:val="center"/>
              <w:outlineLvl w:val="0"/>
              <w:rPr>
                <w:rFonts w:ascii="Arial Narrow" w:hAnsi="Arial Narrow" w:cs="Arial"/>
                <w:b/>
                <w:szCs w:val="16"/>
                <w:lang w:eastAsia="en-US"/>
              </w:rPr>
            </w:pPr>
            <w:r>
              <w:rPr>
                <w:rFonts w:ascii="Arial Narrow" w:hAnsi="Arial Narrow" w:cs="Arial"/>
                <w:b/>
                <w:szCs w:val="16"/>
                <w:lang w:eastAsia="en-US"/>
              </w:rPr>
              <w:t>SISTEMAS EMBARCADOS I</w:t>
            </w:r>
          </w:p>
        </w:tc>
      </w:tr>
      <w:tr w:rsidR="00D01D54" w14:paraId="62747E3F" w14:textId="77777777" w:rsidTr="003E4690">
        <w:trPr>
          <w:trHeight w:val="170"/>
        </w:trPr>
        <w:tc>
          <w:tcPr>
            <w:tcW w:w="63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80AB56B" w14:textId="77777777" w:rsidR="00D01D54" w:rsidRDefault="00D01D54" w:rsidP="00FF534D">
            <w:pPr>
              <w:pStyle w:val="Cabealho"/>
              <w:spacing w:line="276" w:lineRule="auto"/>
              <w:outlineLvl w:val="0"/>
              <w:rPr>
                <w:rFonts w:ascii="Arial Narrow" w:hAnsi="Arial Narrow"/>
                <w:b/>
                <w:sz w:val="12"/>
                <w:szCs w:val="12"/>
                <w:lang w:eastAsia="en-US"/>
              </w:rPr>
            </w:pPr>
            <w:r>
              <w:rPr>
                <w:rFonts w:ascii="Arial Narrow" w:hAnsi="Arial Narrow"/>
                <w:b/>
                <w:sz w:val="12"/>
                <w:szCs w:val="12"/>
              </w:rPr>
              <w:t>PROFESSOR(A)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DDE715C" w14:textId="77777777" w:rsidR="00D01D54" w:rsidRDefault="00190565" w:rsidP="00304964">
            <w:pPr>
              <w:pStyle w:val="Cabealho"/>
              <w:spacing w:line="276" w:lineRule="auto"/>
              <w:jc w:val="center"/>
              <w:outlineLvl w:val="0"/>
              <w:rPr>
                <w:rFonts w:ascii="Arial Narrow" w:hAnsi="Arial Narrow"/>
                <w:b/>
                <w:sz w:val="12"/>
                <w:szCs w:val="12"/>
                <w:lang w:eastAsia="en-US"/>
              </w:rPr>
            </w:pPr>
            <w:r>
              <w:rPr>
                <w:rFonts w:ascii="Arial Narrow" w:hAnsi="Arial Narrow"/>
                <w:b/>
                <w:sz w:val="12"/>
                <w:szCs w:val="12"/>
              </w:rPr>
              <w:t>LABORAT</w:t>
            </w:r>
            <w:r w:rsidR="00304964">
              <w:rPr>
                <w:rFonts w:ascii="Arial Narrow" w:hAnsi="Arial Narrow"/>
                <w:b/>
                <w:sz w:val="12"/>
                <w:szCs w:val="12"/>
              </w:rPr>
              <w:t>Ó</w:t>
            </w:r>
            <w:r>
              <w:rPr>
                <w:rFonts w:ascii="Arial Narrow" w:hAnsi="Arial Narrow"/>
                <w:b/>
                <w:sz w:val="12"/>
                <w:szCs w:val="12"/>
              </w:rPr>
              <w:t>RIO / SALA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9AFA5B1" w14:textId="77777777" w:rsidR="00D01D54" w:rsidRDefault="003847BA" w:rsidP="00FF534D">
            <w:pPr>
              <w:pStyle w:val="Cabealho"/>
              <w:spacing w:line="276" w:lineRule="auto"/>
              <w:jc w:val="center"/>
              <w:outlineLvl w:val="0"/>
              <w:rPr>
                <w:rFonts w:ascii="Arial Narrow" w:hAnsi="Arial Narrow"/>
                <w:b/>
                <w:sz w:val="12"/>
                <w:szCs w:val="12"/>
                <w:lang w:eastAsia="en-US"/>
              </w:rPr>
            </w:pPr>
            <w:r>
              <w:rPr>
                <w:rFonts w:ascii="Arial Narrow" w:hAnsi="Arial Narrow"/>
                <w:b/>
                <w:sz w:val="12"/>
                <w:szCs w:val="12"/>
              </w:rPr>
              <w:t xml:space="preserve">ATIVIDADE </w:t>
            </w:r>
          </w:p>
        </w:tc>
      </w:tr>
      <w:tr w:rsidR="00D01D54" w14:paraId="7DF6CD6C" w14:textId="77777777" w:rsidTr="00D522DD">
        <w:trPr>
          <w:trHeight w:val="227"/>
        </w:trPr>
        <w:tc>
          <w:tcPr>
            <w:tcW w:w="63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C15F9" w14:textId="77777777" w:rsidR="00D01D54" w:rsidRDefault="00D522DD" w:rsidP="00D522DD">
            <w:pPr>
              <w:pStyle w:val="Cabealho"/>
              <w:spacing w:line="276" w:lineRule="auto"/>
              <w:outlineLvl w:val="0"/>
              <w:rPr>
                <w:rFonts w:ascii="Arial Narrow" w:hAnsi="Arial Narrow" w:cs="Arial"/>
                <w:b/>
                <w:sz w:val="16"/>
                <w:szCs w:val="16"/>
                <w:lang w:eastAsia="en-US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  <w:lang w:eastAsia="en-US"/>
              </w:rPr>
              <w:t>AMADEU ZANON NETO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3B831" w14:textId="22AFC25D" w:rsidR="00D01D54" w:rsidRDefault="00C72678" w:rsidP="00FF534D">
            <w:pPr>
              <w:pStyle w:val="Cabealho"/>
              <w:spacing w:line="276" w:lineRule="auto"/>
              <w:jc w:val="center"/>
              <w:outlineLvl w:val="0"/>
              <w:rPr>
                <w:rFonts w:ascii="Arial Narrow" w:hAnsi="Arial Narrow" w:cs="Arial"/>
                <w:b/>
                <w:sz w:val="16"/>
                <w:szCs w:val="16"/>
                <w:lang w:eastAsia="en-US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  <w:lang w:eastAsia="en-US"/>
              </w:rPr>
              <w:t>LABORATÓRIO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DF542" w14:textId="2DCCEDD9" w:rsidR="00D01D54" w:rsidRPr="00EE7D6B" w:rsidRDefault="00C72678" w:rsidP="00FF534D">
            <w:pPr>
              <w:pStyle w:val="Cabealho"/>
              <w:spacing w:line="276" w:lineRule="auto"/>
              <w:jc w:val="center"/>
              <w:outlineLvl w:val="0"/>
              <w:rPr>
                <w:rFonts w:ascii="Arial Narrow" w:hAnsi="Arial Narrow" w:cs="Arial"/>
                <w:b/>
                <w:sz w:val="24"/>
                <w:szCs w:val="24"/>
                <w:lang w:eastAsia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eastAsia="en-US"/>
              </w:rPr>
              <w:t>01/202</w:t>
            </w:r>
            <w:r w:rsidR="004A1785">
              <w:rPr>
                <w:rFonts w:ascii="Arial Narrow" w:hAnsi="Arial Narrow" w:cs="Arial"/>
                <w:b/>
                <w:sz w:val="24"/>
                <w:szCs w:val="24"/>
                <w:lang w:eastAsia="en-US"/>
              </w:rPr>
              <w:t>6</w:t>
            </w:r>
          </w:p>
        </w:tc>
      </w:tr>
    </w:tbl>
    <w:p w14:paraId="0033B062" w14:textId="77777777" w:rsidR="003351A9" w:rsidRPr="00580220" w:rsidRDefault="00D9590C" w:rsidP="001E01ED">
      <w:pPr>
        <w:pStyle w:val="Cabealho"/>
        <w:pBdr>
          <w:bottom w:val="single" w:sz="4" w:space="1" w:color="auto"/>
        </w:pBdr>
        <w:rPr>
          <w:rFonts w:ascii="Calibri" w:hAnsi="Calibri" w:cs="Calibri"/>
          <w:b/>
          <w:szCs w:val="16"/>
        </w:rPr>
      </w:pPr>
      <w:r w:rsidRPr="00580220">
        <w:rPr>
          <w:rFonts w:ascii="Calibri" w:hAnsi="Calibri" w:cs="Calibri"/>
          <w:b/>
          <w:szCs w:val="16"/>
        </w:rPr>
        <w:t>Aluno(s)</w:t>
      </w:r>
      <w:r w:rsidR="00FD67BA" w:rsidRPr="00580220">
        <w:rPr>
          <w:rFonts w:ascii="Calibri" w:hAnsi="Calibri" w:cs="Calibri"/>
          <w:b/>
          <w:szCs w:val="16"/>
        </w:rPr>
        <w:t>:</w: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850"/>
        <w:gridCol w:w="3692"/>
        <w:gridCol w:w="561"/>
        <w:gridCol w:w="992"/>
        <w:gridCol w:w="4111"/>
      </w:tblGrid>
      <w:tr w:rsidR="00580220" w:rsidRPr="00580220" w14:paraId="7F5B6F71" w14:textId="77777777" w:rsidTr="00580220">
        <w:tc>
          <w:tcPr>
            <w:tcW w:w="534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14:paraId="5A0254B9" w14:textId="77777777" w:rsidR="003351A9" w:rsidRPr="00580220" w:rsidRDefault="00EF7B63" w:rsidP="00580220">
            <w:pPr>
              <w:pStyle w:val="Cabealh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#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D9D9D9"/>
          </w:tcPr>
          <w:p w14:paraId="26793518" w14:textId="77777777" w:rsidR="003351A9" w:rsidRPr="00580220" w:rsidRDefault="003351A9" w:rsidP="00580220">
            <w:pPr>
              <w:pStyle w:val="Cabealh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RA</w:t>
            </w:r>
          </w:p>
        </w:tc>
        <w:tc>
          <w:tcPr>
            <w:tcW w:w="3692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</w:tcPr>
          <w:p w14:paraId="12F6B390" w14:textId="77777777" w:rsidR="003351A9" w:rsidRPr="00580220" w:rsidRDefault="003351A9" w:rsidP="00D01D54">
            <w:pPr>
              <w:pStyle w:val="Cabealho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Nome</w:t>
            </w:r>
          </w:p>
        </w:tc>
        <w:tc>
          <w:tcPr>
            <w:tcW w:w="561" w:type="dxa"/>
            <w:tcBorders>
              <w:left w:val="single" w:sz="4" w:space="0" w:color="auto"/>
            </w:tcBorders>
            <w:shd w:val="clear" w:color="auto" w:fill="D9D9D9"/>
          </w:tcPr>
          <w:p w14:paraId="1D5346A0" w14:textId="77777777" w:rsidR="003351A9" w:rsidRPr="00580220" w:rsidRDefault="00EF7B63" w:rsidP="00580220">
            <w:pPr>
              <w:pStyle w:val="Cabealh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#</w:t>
            </w:r>
          </w:p>
        </w:tc>
        <w:tc>
          <w:tcPr>
            <w:tcW w:w="992" w:type="dxa"/>
            <w:shd w:val="clear" w:color="auto" w:fill="D9D9D9"/>
          </w:tcPr>
          <w:p w14:paraId="1EC91B27" w14:textId="77777777" w:rsidR="003351A9" w:rsidRPr="00580220" w:rsidRDefault="003351A9" w:rsidP="00580220">
            <w:pPr>
              <w:pStyle w:val="Cabealh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RA</w:t>
            </w:r>
          </w:p>
        </w:tc>
        <w:tc>
          <w:tcPr>
            <w:tcW w:w="4111" w:type="dxa"/>
            <w:shd w:val="clear" w:color="auto" w:fill="D9D9D9"/>
          </w:tcPr>
          <w:p w14:paraId="24237565" w14:textId="77777777" w:rsidR="003351A9" w:rsidRPr="00580220" w:rsidRDefault="003351A9" w:rsidP="00D01D54">
            <w:pPr>
              <w:pStyle w:val="Cabealho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Nome</w:t>
            </w:r>
          </w:p>
        </w:tc>
      </w:tr>
      <w:tr w:rsidR="00580220" w:rsidRPr="00580220" w14:paraId="0C18D134" w14:textId="77777777" w:rsidTr="00580220">
        <w:trPr>
          <w:trHeight w:val="309"/>
        </w:trPr>
        <w:tc>
          <w:tcPr>
            <w:tcW w:w="534" w:type="dxa"/>
            <w:tcBorders>
              <w:left w:val="single" w:sz="4" w:space="0" w:color="auto"/>
            </w:tcBorders>
          </w:tcPr>
          <w:p w14:paraId="71CF3463" w14:textId="77777777" w:rsidR="001E01ED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1</w:t>
            </w:r>
          </w:p>
        </w:tc>
        <w:tc>
          <w:tcPr>
            <w:tcW w:w="850" w:type="dxa"/>
          </w:tcPr>
          <w:p w14:paraId="3519C15C" w14:textId="77777777" w:rsidR="001E01ED" w:rsidRPr="00580220" w:rsidRDefault="001E01ED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3692" w:type="dxa"/>
            <w:tcBorders>
              <w:right w:val="single" w:sz="4" w:space="0" w:color="auto"/>
            </w:tcBorders>
          </w:tcPr>
          <w:p w14:paraId="381BC8F4" w14:textId="77777777" w:rsidR="001E01ED" w:rsidRPr="00580220" w:rsidRDefault="001E01ED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561" w:type="dxa"/>
            <w:tcBorders>
              <w:left w:val="single" w:sz="4" w:space="0" w:color="auto"/>
            </w:tcBorders>
          </w:tcPr>
          <w:p w14:paraId="1CF90D03" w14:textId="77777777" w:rsidR="001E01ED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6</w:t>
            </w:r>
          </w:p>
        </w:tc>
        <w:tc>
          <w:tcPr>
            <w:tcW w:w="992" w:type="dxa"/>
          </w:tcPr>
          <w:p w14:paraId="1974F3CD" w14:textId="77777777" w:rsidR="001E01ED" w:rsidRPr="00580220" w:rsidRDefault="001E01ED" w:rsidP="00580220">
            <w:pPr>
              <w:pStyle w:val="Cabealho"/>
              <w:jc w:val="center"/>
              <w:rPr>
                <w:rFonts w:ascii="Calibri" w:hAnsi="Calibri" w:cs="Calibri"/>
                <w:szCs w:val="16"/>
              </w:rPr>
            </w:pPr>
          </w:p>
        </w:tc>
        <w:tc>
          <w:tcPr>
            <w:tcW w:w="4111" w:type="dxa"/>
          </w:tcPr>
          <w:p w14:paraId="36B9AC6E" w14:textId="77777777" w:rsidR="001E01ED" w:rsidRPr="00580220" w:rsidRDefault="001E01ED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63BA3ED6" w14:textId="77777777" w:rsidTr="00580220">
        <w:trPr>
          <w:trHeight w:val="309"/>
        </w:trPr>
        <w:tc>
          <w:tcPr>
            <w:tcW w:w="534" w:type="dxa"/>
            <w:tcBorders>
              <w:left w:val="single" w:sz="4" w:space="0" w:color="auto"/>
            </w:tcBorders>
          </w:tcPr>
          <w:p w14:paraId="2F1E782E" w14:textId="77777777" w:rsidR="00A04594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2</w:t>
            </w:r>
          </w:p>
        </w:tc>
        <w:tc>
          <w:tcPr>
            <w:tcW w:w="850" w:type="dxa"/>
          </w:tcPr>
          <w:p w14:paraId="3EF550B5" w14:textId="77777777" w:rsidR="00A04594" w:rsidRPr="00580220" w:rsidRDefault="00A04594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3692" w:type="dxa"/>
            <w:tcBorders>
              <w:right w:val="single" w:sz="4" w:space="0" w:color="auto"/>
            </w:tcBorders>
          </w:tcPr>
          <w:p w14:paraId="6425FAFB" w14:textId="77777777" w:rsidR="00A04594" w:rsidRPr="00580220" w:rsidRDefault="00A04594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561" w:type="dxa"/>
            <w:tcBorders>
              <w:left w:val="single" w:sz="4" w:space="0" w:color="auto"/>
            </w:tcBorders>
          </w:tcPr>
          <w:p w14:paraId="201A571D" w14:textId="77777777" w:rsidR="00A04594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7</w:t>
            </w:r>
          </w:p>
        </w:tc>
        <w:tc>
          <w:tcPr>
            <w:tcW w:w="992" w:type="dxa"/>
          </w:tcPr>
          <w:p w14:paraId="2D8CA48A" w14:textId="77777777" w:rsidR="00A04594" w:rsidRPr="00580220" w:rsidRDefault="00A04594" w:rsidP="00580220">
            <w:pPr>
              <w:pStyle w:val="Cabealho"/>
              <w:jc w:val="center"/>
              <w:rPr>
                <w:rFonts w:ascii="Calibri" w:hAnsi="Calibri" w:cs="Calibri"/>
                <w:szCs w:val="16"/>
              </w:rPr>
            </w:pPr>
          </w:p>
        </w:tc>
        <w:tc>
          <w:tcPr>
            <w:tcW w:w="4111" w:type="dxa"/>
          </w:tcPr>
          <w:p w14:paraId="07911409" w14:textId="77777777" w:rsidR="00A04594" w:rsidRPr="00580220" w:rsidRDefault="00A04594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7742FC30" w14:textId="77777777" w:rsidTr="00580220">
        <w:trPr>
          <w:trHeight w:val="309"/>
        </w:trPr>
        <w:tc>
          <w:tcPr>
            <w:tcW w:w="534" w:type="dxa"/>
            <w:tcBorders>
              <w:left w:val="single" w:sz="4" w:space="0" w:color="auto"/>
            </w:tcBorders>
          </w:tcPr>
          <w:p w14:paraId="7B097FF7" w14:textId="77777777" w:rsidR="00A04594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3</w:t>
            </w:r>
          </w:p>
        </w:tc>
        <w:tc>
          <w:tcPr>
            <w:tcW w:w="850" w:type="dxa"/>
          </w:tcPr>
          <w:p w14:paraId="367F19F9" w14:textId="77777777" w:rsidR="00A04594" w:rsidRPr="00580220" w:rsidRDefault="00A04594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3692" w:type="dxa"/>
            <w:tcBorders>
              <w:right w:val="single" w:sz="4" w:space="0" w:color="auto"/>
            </w:tcBorders>
          </w:tcPr>
          <w:p w14:paraId="45142705" w14:textId="77777777" w:rsidR="00A04594" w:rsidRPr="00580220" w:rsidRDefault="00A04594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561" w:type="dxa"/>
            <w:tcBorders>
              <w:left w:val="single" w:sz="4" w:space="0" w:color="auto"/>
            </w:tcBorders>
          </w:tcPr>
          <w:p w14:paraId="3129C22F" w14:textId="77777777" w:rsidR="00A04594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8</w:t>
            </w:r>
          </w:p>
        </w:tc>
        <w:tc>
          <w:tcPr>
            <w:tcW w:w="992" w:type="dxa"/>
          </w:tcPr>
          <w:p w14:paraId="2A0B56F9" w14:textId="77777777" w:rsidR="00A04594" w:rsidRPr="00580220" w:rsidRDefault="00A04594" w:rsidP="00580220">
            <w:pPr>
              <w:pStyle w:val="Cabealho"/>
              <w:jc w:val="center"/>
              <w:rPr>
                <w:rFonts w:ascii="Calibri" w:hAnsi="Calibri" w:cs="Calibri"/>
                <w:szCs w:val="16"/>
              </w:rPr>
            </w:pPr>
          </w:p>
        </w:tc>
        <w:tc>
          <w:tcPr>
            <w:tcW w:w="4111" w:type="dxa"/>
          </w:tcPr>
          <w:p w14:paraId="10145664" w14:textId="77777777" w:rsidR="00A04594" w:rsidRPr="00580220" w:rsidRDefault="00A04594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0B5E785B" w14:textId="77777777" w:rsidTr="00580220">
        <w:trPr>
          <w:trHeight w:val="309"/>
        </w:trPr>
        <w:tc>
          <w:tcPr>
            <w:tcW w:w="534" w:type="dxa"/>
            <w:tcBorders>
              <w:left w:val="single" w:sz="4" w:space="0" w:color="auto"/>
            </w:tcBorders>
          </w:tcPr>
          <w:p w14:paraId="5FD1B0AD" w14:textId="77777777" w:rsidR="00A04594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4</w:t>
            </w:r>
          </w:p>
        </w:tc>
        <w:tc>
          <w:tcPr>
            <w:tcW w:w="850" w:type="dxa"/>
          </w:tcPr>
          <w:p w14:paraId="0A73C4C7" w14:textId="77777777" w:rsidR="00A04594" w:rsidRPr="00580220" w:rsidRDefault="00A04594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3692" w:type="dxa"/>
            <w:tcBorders>
              <w:right w:val="single" w:sz="4" w:space="0" w:color="auto"/>
            </w:tcBorders>
          </w:tcPr>
          <w:p w14:paraId="1650B74D" w14:textId="77777777" w:rsidR="00A04594" w:rsidRPr="00580220" w:rsidRDefault="00A04594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561" w:type="dxa"/>
            <w:tcBorders>
              <w:left w:val="single" w:sz="4" w:space="0" w:color="auto"/>
            </w:tcBorders>
          </w:tcPr>
          <w:p w14:paraId="3194B082" w14:textId="77777777" w:rsidR="00A04594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9</w:t>
            </w:r>
          </w:p>
        </w:tc>
        <w:tc>
          <w:tcPr>
            <w:tcW w:w="992" w:type="dxa"/>
          </w:tcPr>
          <w:p w14:paraId="30443329" w14:textId="77777777" w:rsidR="00A04594" w:rsidRPr="00580220" w:rsidRDefault="00A04594" w:rsidP="00580220">
            <w:pPr>
              <w:pStyle w:val="Cabealho"/>
              <w:jc w:val="center"/>
              <w:rPr>
                <w:rFonts w:ascii="Calibri" w:hAnsi="Calibri" w:cs="Calibri"/>
                <w:szCs w:val="16"/>
              </w:rPr>
            </w:pPr>
          </w:p>
        </w:tc>
        <w:tc>
          <w:tcPr>
            <w:tcW w:w="4111" w:type="dxa"/>
          </w:tcPr>
          <w:p w14:paraId="436B6DC2" w14:textId="77777777" w:rsidR="00A04594" w:rsidRPr="00580220" w:rsidRDefault="00A04594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5BBD405A" w14:textId="77777777" w:rsidTr="00580220">
        <w:trPr>
          <w:trHeight w:val="309"/>
        </w:trPr>
        <w:tc>
          <w:tcPr>
            <w:tcW w:w="534" w:type="dxa"/>
            <w:tcBorders>
              <w:left w:val="single" w:sz="4" w:space="0" w:color="auto"/>
            </w:tcBorders>
          </w:tcPr>
          <w:p w14:paraId="423BFC79" w14:textId="77777777" w:rsidR="00A04594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5</w:t>
            </w:r>
          </w:p>
        </w:tc>
        <w:tc>
          <w:tcPr>
            <w:tcW w:w="850" w:type="dxa"/>
          </w:tcPr>
          <w:p w14:paraId="12517764" w14:textId="77777777" w:rsidR="00A04594" w:rsidRPr="00580220" w:rsidRDefault="00A04594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3692" w:type="dxa"/>
            <w:tcBorders>
              <w:right w:val="single" w:sz="4" w:space="0" w:color="auto"/>
            </w:tcBorders>
          </w:tcPr>
          <w:p w14:paraId="5A5DEB1A" w14:textId="77777777" w:rsidR="00A04594" w:rsidRPr="00580220" w:rsidRDefault="00A04594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561" w:type="dxa"/>
            <w:tcBorders>
              <w:left w:val="single" w:sz="4" w:space="0" w:color="auto"/>
            </w:tcBorders>
          </w:tcPr>
          <w:p w14:paraId="601131FD" w14:textId="77777777" w:rsidR="00A04594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10</w:t>
            </w:r>
          </w:p>
        </w:tc>
        <w:tc>
          <w:tcPr>
            <w:tcW w:w="992" w:type="dxa"/>
          </w:tcPr>
          <w:p w14:paraId="0EB7A62F" w14:textId="77777777" w:rsidR="00A04594" w:rsidRPr="00580220" w:rsidRDefault="00A04594" w:rsidP="00580220">
            <w:pPr>
              <w:pStyle w:val="Cabealho"/>
              <w:jc w:val="center"/>
              <w:rPr>
                <w:rFonts w:ascii="Calibri" w:hAnsi="Calibri" w:cs="Calibri"/>
                <w:szCs w:val="16"/>
              </w:rPr>
            </w:pPr>
          </w:p>
        </w:tc>
        <w:tc>
          <w:tcPr>
            <w:tcW w:w="4111" w:type="dxa"/>
          </w:tcPr>
          <w:p w14:paraId="366F0270" w14:textId="77777777" w:rsidR="00A04594" w:rsidRPr="00580220" w:rsidRDefault="00A04594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</w:tbl>
    <w:p w14:paraId="065AA958" w14:textId="77777777" w:rsidR="00D8092F" w:rsidRPr="00580220" w:rsidRDefault="00D8092F" w:rsidP="00D01D54">
      <w:pPr>
        <w:pStyle w:val="Cabealho"/>
        <w:rPr>
          <w:rFonts w:ascii="Calibri" w:hAnsi="Calibri" w:cs="Calibri"/>
          <w:szCs w:val="16"/>
        </w:rPr>
      </w:pPr>
    </w:p>
    <w:p w14:paraId="5F1F56FB" w14:textId="77777777" w:rsidR="00D8092F" w:rsidRPr="00580220" w:rsidRDefault="00D8092F" w:rsidP="00D8092F">
      <w:pPr>
        <w:pStyle w:val="Cabealho"/>
        <w:pBdr>
          <w:bottom w:val="single" w:sz="4" w:space="1" w:color="auto"/>
        </w:pBdr>
        <w:rPr>
          <w:rFonts w:ascii="Calibri" w:hAnsi="Calibri" w:cs="Calibri"/>
          <w:b/>
          <w:szCs w:val="16"/>
        </w:rPr>
      </w:pPr>
      <w:r w:rsidRPr="00580220">
        <w:rPr>
          <w:rFonts w:ascii="Calibri" w:hAnsi="Calibri" w:cs="Calibri"/>
          <w:b/>
          <w:szCs w:val="16"/>
        </w:rPr>
        <w:t>Função ou tarefa atribuída a cada aluno</w:t>
      </w:r>
      <w:r w:rsidR="00D6085C" w:rsidRPr="00580220">
        <w:rPr>
          <w:rFonts w:ascii="Calibri" w:hAnsi="Calibri" w:cs="Calibri"/>
          <w:b/>
          <w:szCs w:val="16"/>
        </w:rPr>
        <w:t xml:space="preserve"> da equipe:</w: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4542"/>
        <w:gridCol w:w="561"/>
        <w:gridCol w:w="5103"/>
      </w:tblGrid>
      <w:tr w:rsidR="00580220" w:rsidRPr="00580220" w14:paraId="73863222" w14:textId="77777777" w:rsidTr="00580220">
        <w:tc>
          <w:tcPr>
            <w:tcW w:w="534" w:type="dxa"/>
            <w:shd w:val="clear" w:color="auto" w:fill="D9D9D9"/>
          </w:tcPr>
          <w:p w14:paraId="5058B5FF" w14:textId="77777777" w:rsidR="00D8092F" w:rsidRPr="00580220" w:rsidRDefault="00E647B9" w:rsidP="00580220">
            <w:pPr>
              <w:pStyle w:val="Cabealh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#</w:t>
            </w:r>
          </w:p>
        </w:tc>
        <w:tc>
          <w:tcPr>
            <w:tcW w:w="4542" w:type="dxa"/>
            <w:shd w:val="clear" w:color="auto" w:fill="D9D9D9"/>
          </w:tcPr>
          <w:p w14:paraId="764AD72B" w14:textId="77777777" w:rsidR="00D8092F" w:rsidRPr="00580220" w:rsidRDefault="00D8092F" w:rsidP="00D8092F">
            <w:pPr>
              <w:pStyle w:val="Cabealho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Função/atribuição</w:t>
            </w:r>
          </w:p>
        </w:tc>
        <w:tc>
          <w:tcPr>
            <w:tcW w:w="561" w:type="dxa"/>
            <w:shd w:val="clear" w:color="auto" w:fill="D9D9D9"/>
          </w:tcPr>
          <w:p w14:paraId="302D7D2A" w14:textId="77777777" w:rsidR="00D8092F" w:rsidRPr="00580220" w:rsidRDefault="00E647B9" w:rsidP="00580220">
            <w:pPr>
              <w:pStyle w:val="Cabealh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#</w:t>
            </w:r>
          </w:p>
        </w:tc>
        <w:tc>
          <w:tcPr>
            <w:tcW w:w="5103" w:type="dxa"/>
            <w:shd w:val="clear" w:color="auto" w:fill="D9D9D9"/>
          </w:tcPr>
          <w:p w14:paraId="5C278780" w14:textId="77777777" w:rsidR="00D8092F" w:rsidRPr="00580220" w:rsidRDefault="00D8092F" w:rsidP="00D8092F">
            <w:pPr>
              <w:pStyle w:val="Cabealho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Função/atribuição</w:t>
            </w:r>
          </w:p>
        </w:tc>
      </w:tr>
      <w:tr w:rsidR="00580220" w:rsidRPr="00580220" w14:paraId="3091E530" w14:textId="77777777" w:rsidTr="00580220">
        <w:trPr>
          <w:trHeight w:val="257"/>
        </w:trPr>
        <w:tc>
          <w:tcPr>
            <w:tcW w:w="534" w:type="dxa"/>
          </w:tcPr>
          <w:p w14:paraId="7E3E2D1F" w14:textId="77777777" w:rsidR="0008428F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1</w:t>
            </w:r>
          </w:p>
        </w:tc>
        <w:tc>
          <w:tcPr>
            <w:tcW w:w="4542" w:type="dxa"/>
          </w:tcPr>
          <w:p w14:paraId="3255F852" w14:textId="77777777" w:rsidR="0008428F" w:rsidRPr="00580220" w:rsidRDefault="0008428F" w:rsidP="00FF534D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561" w:type="dxa"/>
          </w:tcPr>
          <w:p w14:paraId="27243795" w14:textId="77777777" w:rsidR="0008428F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6</w:t>
            </w:r>
          </w:p>
        </w:tc>
        <w:tc>
          <w:tcPr>
            <w:tcW w:w="5103" w:type="dxa"/>
          </w:tcPr>
          <w:p w14:paraId="33752825" w14:textId="77777777" w:rsidR="0008428F" w:rsidRPr="00580220" w:rsidRDefault="0008428F" w:rsidP="00FF534D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028146C5" w14:textId="77777777" w:rsidTr="00580220">
        <w:trPr>
          <w:trHeight w:val="257"/>
        </w:trPr>
        <w:tc>
          <w:tcPr>
            <w:tcW w:w="534" w:type="dxa"/>
          </w:tcPr>
          <w:p w14:paraId="681242CB" w14:textId="77777777" w:rsidR="0008428F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2</w:t>
            </w:r>
          </w:p>
        </w:tc>
        <w:tc>
          <w:tcPr>
            <w:tcW w:w="4542" w:type="dxa"/>
          </w:tcPr>
          <w:p w14:paraId="1F995637" w14:textId="77777777" w:rsidR="0008428F" w:rsidRPr="00580220" w:rsidRDefault="0008428F" w:rsidP="00FF534D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561" w:type="dxa"/>
          </w:tcPr>
          <w:p w14:paraId="588D481B" w14:textId="77777777" w:rsidR="0008428F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7</w:t>
            </w:r>
          </w:p>
        </w:tc>
        <w:tc>
          <w:tcPr>
            <w:tcW w:w="5103" w:type="dxa"/>
          </w:tcPr>
          <w:p w14:paraId="3F1422A1" w14:textId="77777777" w:rsidR="0008428F" w:rsidRPr="00580220" w:rsidRDefault="0008428F" w:rsidP="00FF534D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5C406523" w14:textId="77777777" w:rsidTr="00580220">
        <w:trPr>
          <w:trHeight w:val="257"/>
        </w:trPr>
        <w:tc>
          <w:tcPr>
            <w:tcW w:w="534" w:type="dxa"/>
          </w:tcPr>
          <w:p w14:paraId="3484A399" w14:textId="77777777" w:rsidR="0008428F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3</w:t>
            </w:r>
          </w:p>
        </w:tc>
        <w:tc>
          <w:tcPr>
            <w:tcW w:w="4542" w:type="dxa"/>
          </w:tcPr>
          <w:p w14:paraId="5F84E89E" w14:textId="77777777" w:rsidR="0008428F" w:rsidRPr="00580220" w:rsidRDefault="0008428F" w:rsidP="00FF534D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561" w:type="dxa"/>
          </w:tcPr>
          <w:p w14:paraId="08DCE38C" w14:textId="77777777" w:rsidR="0008428F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8</w:t>
            </w:r>
          </w:p>
        </w:tc>
        <w:tc>
          <w:tcPr>
            <w:tcW w:w="5103" w:type="dxa"/>
          </w:tcPr>
          <w:p w14:paraId="1D1225CA" w14:textId="77777777" w:rsidR="0008428F" w:rsidRPr="00580220" w:rsidRDefault="0008428F" w:rsidP="00FF534D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111BEE72" w14:textId="77777777" w:rsidTr="00580220">
        <w:trPr>
          <w:trHeight w:val="257"/>
        </w:trPr>
        <w:tc>
          <w:tcPr>
            <w:tcW w:w="534" w:type="dxa"/>
          </w:tcPr>
          <w:p w14:paraId="2D74D6BE" w14:textId="77777777" w:rsidR="0008428F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4</w:t>
            </w:r>
          </w:p>
        </w:tc>
        <w:tc>
          <w:tcPr>
            <w:tcW w:w="4542" w:type="dxa"/>
          </w:tcPr>
          <w:p w14:paraId="765F077E" w14:textId="77777777" w:rsidR="0008428F" w:rsidRPr="00580220" w:rsidRDefault="0008428F" w:rsidP="00FF534D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561" w:type="dxa"/>
          </w:tcPr>
          <w:p w14:paraId="36AF7020" w14:textId="77777777" w:rsidR="0008428F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9</w:t>
            </w:r>
          </w:p>
        </w:tc>
        <w:tc>
          <w:tcPr>
            <w:tcW w:w="5103" w:type="dxa"/>
          </w:tcPr>
          <w:p w14:paraId="036D3F24" w14:textId="77777777" w:rsidR="0008428F" w:rsidRPr="00580220" w:rsidRDefault="0008428F" w:rsidP="00FF534D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28294502" w14:textId="77777777" w:rsidTr="00580220">
        <w:trPr>
          <w:trHeight w:val="257"/>
        </w:trPr>
        <w:tc>
          <w:tcPr>
            <w:tcW w:w="534" w:type="dxa"/>
          </w:tcPr>
          <w:p w14:paraId="77973EE3" w14:textId="77777777" w:rsidR="0008428F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5</w:t>
            </w:r>
          </w:p>
        </w:tc>
        <w:tc>
          <w:tcPr>
            <w:tcW w:w="4542" w:type="dxa"/>
          </w:tcPr>
          <w:p w14:paraId="00548281" w14:textId="77777777" w:rsidR="0008428F" w:rsidRPr="00580220" w:rsidRDefault="0008428F" w:rsidP="00FF534D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561" w:type="dxa"/>
          </w:tcPr>
          <w:p w14:paraId="451F420A" w14:textId="77777777" w:rsidR="0008428F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10</w:t>
            </w:r>
          </w:p>
        </w:tc>
        <w:tc>
          <w:tcPr>
            <w:tcW w:w="5103" w:type="dxa"/>
          </w:tcPr>
          <w:p w14:paraId="5B3555CB" w14:textId="77777777" w:rsidR="0008428F" w:rsidRPr="00580220" w:rsidRDefault="0008428F" w:rsidP="00FF534D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</w:tbl>
    <w:p w14:paraId="524925A8" w14:textId="77777777" w:rsidR="00D8092F" w:rsidRPr="00580220" w:rsidRDefault="00D8092F" w:rsidP="00D01D54">
      <w:pPr>
        <w:pStyle w:val="Cabealho"/>
        <w:rPr>
          <w:rFonts w:ascii="Calibri" w:hAnsi="Calibri" w:cs="Calibri"/>
          <w:szCs w:val="16"/>
        </w:rPr>
      </w:pPr>
    </w:p>
    <w:p w14:paraId="5B368641" w14:textId="1D8432CE" w:rsidR="003351A9" w:rsidRPr="00580220" w:rsidRDefault="00BE700E" w:rsidP="00BE700E">
      <w:pPr>
        <w:pStyle w:val="Cabealho"/>
        <w:pBdr>
          <w:bottom w:val="single" w:sz="4" w:space="1" w:color="auto"/>
        </w:pBdr>
        <w:rPr>
          <w:rFonts w:ascii="Calibri" w:hAnsi="Calibri" w:cs="Calibri"/>
          <w:b/>
          <w:szCs w:val="16"/>
        </w:rPr>
      </w:pPr>
      <w:r w:rsidRPr="00580220">
        <w:rPr>
          <w:rFonts w:ascii="Calibri" w:hAnsi="Calibri" w:cs="Calibri"/>
          <w:b/>
          <w:szCs w:val="16"/>
        </w:rPr>
        <w:t>Pro</w:t>
      </w:r>
      <w:r w:rsidR="00D5642A" w:rsidRPr="00580220">
        <w:rPr>
          <w:rFonts w:ascii="Calibri" w:hAnsi="Calibri" w:cs="Calibri"/>
          <w:b/>
          <w:szCs w:val="16"/>
        </w:rPr>
        <w:t xml:space="preserve">jeto ou </w:t>
      </w:r>
      <w:r w:rsidRPr="00580220">
        <w:rPr>
          <w:rFonts w:ascii="Calibri" w:hAnsi="Calibri" w:cs="Calibri"/>
          <w:b/>
          <w:szCs w:val="16"/>
        </w:rPr>
        <w:t>atividade a ser desenvolvid</w:t>
      </w:r>
      <w:r w:rsidR="00A04594" w:rsidRPr="00580220">
        <w:rPr>
          <w:rFonts w:ascii="Calibri" w:hAnsi="Calibri" w:cs="Calibri"/>
          <w:b/>
          <w:szCs w:val="16"/>
        </w:rPr>
        <w:t>a</w:t>
      </w:r>
      <w:r w:rsidRPr="00580220">
        <w:rPr>
          <w:rFonts w:ascii="Calibri" w:hAnsi="Calibri" w:cs="Calibri"/>
          <w:b/>
          <w:szCs w:val="16"/>
        </w:rPr>
        <w:t xml:space="preserve"> – Resumo</w:t>
      </w:r>
      <w:r w:rsidR="00A04594" w:rsidRPr="00580220">
        <w:rPr>
          <w:rFonts w:ascii="Calibri" w:hAnsi="Calibri" w:cs="Calibri"/>
          <w:b/>
          <w:szCs w:val="16"/>
        </w:rPr>
        <w:t>,</w:t>
      </w:r>
      <w:r w:rsidR="00D6085C" w:rsidRPr="00580220">
        <w:rPr>
          <w:rFonts w:ascii="Calibri" w:hAnsi="Calibri" w:cs="Calibri"/>
          <w:b/>
          <w:szCs w:val="16"/>
        </w:rPr>
        <w:t xml:space="preserve"> </w:t>
      </w:r>
      <w:r w:rsidRPr="00580220">
        <w:rPr>
          <w:rFonts w:ascii="Calibri" w:hAnsi="Calibri" w:cs="Calibri"/>
          <w:b/>
          <w:szCs w:val="16"/>
        </w:rPr>
        <w:t>enunciado ou descrição</w:t>
      </w:r>
      <w:r w:rsidR="00FD67BA" w:rsidRPr="00580220">
        <w:rPr>
          <w:rFonts w:ascii="Calibri" w:hAnsi="Calibri" w:cs="Calibri"/>
          <w:b/>
          <w:szCs w:val="16"/>
        </w:rPr>
        <w:t>:</w:t>
      </w:r>
      <w:r w:rsidR="005F10DA" w:rsidRPr="00580220">
        <w:rPr>
          <w:rFonts w:ascii="Calibri" w:hAnsi="Calibri" w:cs="Calibri"/>
          <w:b/>
          <w:szCs w:val="16"/>
        </w:rPr>
        <w:t xml:space="preserve"> Exercício (  </w:t>
      </w:r>
      <w:r w:rsidR="004849F3">
        <w:rPr>
          <w:rFonts w:ascii="Calibri" w:hAnsi="Calibri" w:cs="Calibri"/>
          <w:b/>
          <w:szCs w:val="16"/>
        </w:rPr>
        <w:t xml:space="preserve"> </w:t>
      </w:r>
      <w:r w:rsidR="005F10DA" w:rsidRPr="00580220">
        <w:rPr>
          <w:rFonts w:ascii="Calibri" w:hAnsi="Calibri" w:cs="Calibri"/>
          <w:b/>
          <w:szCs w:val="16"/>
        </w:rPr>
        <w:t xml:space="preserve">  )  -  Trabalho (  </w:t>
      </w:r>
      <w:r w:rsidR="00C72678">
        <w:rPr>
          <w:rFonts w:ascii="Calibri" w:hAnsi="Calibri" w:cs="Calibri"/>
          <w:b/>
          <w:szCs w:val="16"/>
        </w:rPr>
        <w:t>X</w:t>
      </w:r>
      <w:r w:rsidR="005F10DA" w:rsidRPr="00580220">
        <w:rPr>
          <w:rFonts w:ascii="Calibri" w:hAnsi="Calibri" w:cs="Calibri"/>
          <w:b/>
          <w:szCs w:val="16"/>
        </w:rPr>
        <w:t xml:space="preserve">  )   -  Avaliação ( </w:t>
      </w:r>
      <w:r w:rsidR="00C72678">
        <w:rPr>
          <w:rFonts w:ascii="Calibri" w:hAnsi="Calibri" w:cs="Calibri"/>
          <w:b/>
          <w:szCs w:val="16"/>
        </w:rPr>
        <w:t>X</w:t>
      </w:r>
      <w:r w:rsidR="005F10DA" w:rsidRPr="00580220">
        <w:rPr>
          <w:rFonts w:ascii="Calibri" w:hAnsi="Calibri" w:cs="Calibri"/>
          <w:b/>
          <w:szCs w:val="16"/>
        </w:rPr>
        <w:t xml:space="preserve">    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71"/>
      </w:tblGrid>
      <w:tr w:rsidR="00C72678" w:rsidRPr="00580220" w14:paraId="2948B8F9" w14:textId="77777777" w:rsidTr="00C21C90">
        <w:trPr>
          <w:trHeight w:val="8530"/>
        </w:trPr>
        <w:tc>
          <w:tcPr>
            <w:tcW w:w="10771" w:type="dxa"/>
          </w:tcPr>
          <w:p w14:paraId="530B80D9" w14:textId="77777777" w:rsidR="00C72678" w:rsidRDefault="00C72678" w:rsidP="00D01D54">
            <w:pPr>
              <w:pStyle w:val="Cabealho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Cs w:val="16"/>
              </w:rPr>
              <w:t xml:space="preserve">         </w:t>
            </w:r>
            <w:r w:rsidRPr="00C72678">
              <w:rPr>
                <w:rFonts w:ascii="Calibri" w:hAnsi="Calibri" w:cs="Calibri"/>
                <w:sz w:val="24"/>
              </w:rPr>
              <w:t>Desenvolver projeto completo</w:t>
            </w:r>
            <w:r>
              <w:rPr>
                <w:rFonts w:ascii="Calibri" w:hAnsi="Calibri" w:cs="Calibri"/>
                <w:sz w:val="24"/>
              </w:rPr>
              <w:t xml:space="preserve"> com simulador, linguagem mikroBasic e montagem em protoboard onde o microcontrolador PIC 16F690 possa receber via serial um valor entre 0 e 999 (inclusive) e mostrar esse valor em três displays de 7 segmentos para centena, dezena e unidade.</w:t>
            </w:r>
          </w:p>
          <w:p w14:paraId="755B4F94" w14:textId="7A95B80D" w:rsidR="00C72678" w:rsidRDefault="00C72678" w:rsidP="00D01D54">
            <w:pPr>
              <w:pStyle w:val="Cabealho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 xml:space="preserve">       Obrigatoriamente deve-se utilizar no circuito um </w:t>
            </w:r>
            <w:r w:rsidR="00D71E8A">
              <w:rPr>
                <w:rFonts w:ascii="Calibri" w:hAnsi="Calibri" w:cs="Calibri"/>
                <w:sz w:val="24"/>
              </w:rPr>
              <w:t>cristal oscilador e o método de interrupção por timer.</w:t>
            </w:r>
          </w:p>
          <w:p w14:paraId="36F882F8" w14:textId="77777777" w:rsidR="00D71E8A" w:rsidRDefault="00D71E8A" w:rsidP="00D01D54">
            <w:pPr>
              <w:pStyle w:val="Cabealho"/>
              <w:rPr>
                <w:rFonts w:ascii="Calibri" w:hAnsi="Calibri" w:cs="Calibri"/>
                <w:sz w:val="24"/>
              </w:rPr>
            </w:pPr>
          </w:p>
          <w:p w14:paraId="55C95EDA" w14:textId="2CE89421" w:rsidR="00C72678" w:rsidRPr="00580220" w:rsidRDefault="00C72678" w:rsidP="00D01D54">
            <w:pPr>
              <w:pStyle w:val="Cabealho"/>
              <w:rPr>
                <w:rFonts w:ascii="Calibri" w:hAnsi="Calibri" w:cs="Calibri"/>
                <w:szCs w:val="16"/>
              </w:rPr>
            </w:pPr>
            <w:r>
              <w:rPr>
                <w:rFonts w:ascii="Calibri" w:hAnsi="Calibri" w:cs="Calibri"/>
                <w:szCs w:val="16"/>
              </w:rPr>
              <w:t xml:space="preserve">  </w:t>
            </w:r>
          </w:p>
        </w:tc>
      </w:tr>
    </w:tbl>
    <w:p w14:paraId="2398B496" w14:textId="77777777" w:rsidR="007D068B" w:rsidRDefault="007D068B" w:rsidP="00762121">
      <w:pPr>
        <w:pStyle w:val="Cabealho"/>
        <w:pBdr>
          <w:bottom w:val="single" w:sz="4" w:space="1" w:color="auto"/>
        </w:pBdr>
        <w:rPr>
          <w:rFonts w:ascii="Calibri" w:hAnsi="Calibri" w:cs="Calibri"/>
          <w:b/>
          <w:szCs w:val="16"/>
        </w:rPr>
      </w:pPr>
    </w:p>
    <w:p w14:paraId="3454915F" w14:textId="77777777" w:rsidR="00762121" w:rsidRPr="00762121" w:rsidRDefault="00EF4157" w:rsidP="00762121">
      <w:pPr>
        <w:pStyle w:val="Cabealho"/>
        <w:pBdr>
          <w:bottom w:val="single" w:sz="4" w:space="1" w:color="auto"/>
        </w:pBdr>
        <w:rPr>
          <w:rFonts w:ascii="Calibri" w:hAnsi="Calibri" w:cs="Calibri"/>
          <w:b/>
          <w:szCs w:val="16"/>
        </w:rPr>
      </w:pPr>
      <w:r>
        <w:rPr>
          <w:rFonts w:ascii="Calibri" w:hAnsi="Calibri" w:cs="Calibri"/>
          <w:b/>
          <w:szCs w:val="16"/>
        </w:rPr>
        <w:lastRenderedPageBreak/>
        <w:t>Desenho</w:t>
      </w:r>
      <w:r w:rsidR="00712CE2">
        <w:rPr>
          <w:rFonts w:ascii="Calibri" w:hAnsi="Calibri" w:cs="Calibri"/>
          <w:b/>
          <w:szCs w:val="16"/>
        </w:rPr>
        <w:t>s</w:t>
      </w:r>
      <w:r>
        <w:rPr>
          <w:rFonts w:ascii="Calibri" w:hAnsi="Calibri" w:cs="Calibri"/>
          <w:b/>
          <w:szCs w:val="16"/>
        </w:rPr>
        <w:t>, esquemático</w:t>
      </w:r>
      <w:r w:rsidR="00712CE2">
        <w:rPr>
          <w:rFonts w:ascii="Calibri" w:hAnsi="Calibri" w:cs="Calibri"/>
          <w:b/>
          <w:szCs w:val="16"/>
        </w:rPr>
        <w:t>s</w:t>
      </w:r>
      <w:r>
        <w:rPr>
          <w:rFonts w:ascii="Calibri" w:hAnsi="Calibri" w:cs="Calibri"/>
          <w:b/>
          <w:szCs w:val="16"/>
        </w:rPr>
        <w:t xml:space="preserve"> o</w:t>
      </w:r>
      <w:r w:rsidR="00A61B38">
        <w:rPr>
          <w:rFonts w:ascii="Calibri" w:hAnsi="Calibri" w:cs="Calibri"/>
          <w:b/>
          <w:szCs w:val="16"/>
        </w:rPr>
        <w:t>u croqui de modelo proposto para o trabalho ou projeto: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71"/>
      </w:tblGrid>
      <w:tr w:rsidR="00EF4157" w:rsidRPr="00580220" w14:paraId="26138737" w14:textId="77777777" w:rsidTr="00580220">
        <w:trPr>
          <w:trHeight w:val="7928"/>
        </w:trPr>
        <w:tc>
          <w:tcPr>
            <w:tcW w:w="10771" w:type="dxa"/>
          </w:tcPr>
          <w:p w14:paraId="2B59A9CD" w14:textId="77777777" w:rsidR="00EF4157" w:rsidRPr="00580220" w:rsidRDefault="00EF4157" w:rsidP="00FF534D">
            <w:pPr>
              <w:pStyle w:val="Cabealho"/>
              <w:rPr>
                <w:rFonts w:ascii="Calibri" w:hAnsi="Calibri" w:cs="Calibri"/>
                <w:szCs w:val="16"/>
              </w:rPr>
            </w:pPr>
          </w:p>
          <w:p w14:paraId="29D3F178" w14:textId="77777777" w:rsidR="00557610" w:rsidRPr="00580220" w:rsidRDefault="00557610" w:rsidP="00FF534D">
            <w:pPr>
              <w:pStyle w:val="Cabealho"/>
              <w:rPr>
                <w:rFonts w:ascii="Calibri" w:hAnsi="Calibri" w:cs="Calibri"/>
                <w:szCs w:val="16"/>
              </w:rPr>
            </w:pPr>
          </w:p>
          <w:p w14:paraId="42E353D2" w14:textId="77777777" w:rsidR="00557610" w:rsidRPr="00580220" w:rsidRDefault="00557610" w:rsidP="00FF534D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</w:tbl>
    <w:p w14:paraId="56372059" w14:textId="77777777" w:rsidR="00762121" w:rsidRPr="00507B84" w:rsidRDefault="00762121" w:rsidP="00B85682">
      <w:pPr>
        <w:pStyle w:val="Cabealho"/>
        <w:pBdr>
          <w:bottom w:val="single" w:sz="4" w:space="1" w:color="auto"/>
        </w:pBdr>
        <w:rPr>
          <w:rFonts w:ascii="Calibri" w:hAnsi="Calibri" w:cs="Calibri"/>
          <w:b/>
          <w:sz w:val="14"/>
          <w:szCs w:val="14"/>
        </w:rPr>
      </w:pPr>
    </w:p>
    <w:p w14:paraId="1BE0C83B" w14:textId="77777777" w:rsidR="00B85682" w:rsidRPr="00580220" w:rsidRDefault="00B85682" w:rsidP="00B85682">
      <w:pPr>
        <w:pStyle w:val="Cabealho"/>
        <w:pBdr>
          <w:bottom w:val="single" w:sz="4" w:space="1" w:color="auto"/>
        </w:pBdr>
        <w:rPr>
          <w:rFonts w:ascii="Calibri" w:hAnsi="Calibri" w:cs="Calibri"/>
          <w:b/>
          <w:szCs w:val="16"/>
        </w:rPr>
      </w:pPr>
      <w:r w:rsidRPr="00580220">
        <w:rPr>
          <w:rFonts w:ascii="Calibri" w:hAnsi="Calibri" w:cs="Calibri"/>
          <w:b/>
          <w:szCs w:val="16"/>
        </w:rPr>
        <w:t>Datas e prazos</w:t>
      </w:r>
      <w:r w:rsidR="00A0233D">
        <w:rPr>
          <w:rFonts w:ascii="Calibri" w:hAnsi="Calibri" w:cs="Calibri"/>
          <w:b/>
          <w:szCs w:val="16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90"/>
        <w:gridCol w:w="2188"/>
        <w:gridCol w:w="1402"/>
        <w:gridCol w:w="2142"/>
        <w:gridCol w:w="1449"/>
      </w:tblGrid>
      <w:tr w:rsidR="00580220" w:rsidRPr="00580220" w14:paraId="5386C981" w14:textId="77777777" w:rsidTr="00580220">
        <w:tc>
          <w:tcPr>
            <w:tcW w:w="3590" w:type="dxa"/>
            <w:shd w:val="clear" w:color="auto" w:fill="D9D9D9"/>
          </w:tcPr>
          <w:p w14:paraId="196E475E" w14:textId="77777777" w:rsidR="00474869" w:rsidRPr="00580220" w:rsidRDefault="00474869" w:rsidP="00580220">
            <w:pPr>
              <w:pStyle w:val="Cabealh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Etapa</w:t>
            </w:r>
          </w:p>
        </w:tc>
        <w:tc>
          <w:tcPr>
            <w:tcW w:w="3590" w:type="dxa"/>
            <w:gridSpan w:val="2"/>
            <w:shd w:val="clear" w:color="auto" w:fill="D9D9D9"/>
          </w:tcPr>
          <w:p w14:paraId="36B4A303" w14:textId="77777777" w:rsidR="00474869" w:rsidRPr="00580220" w:rsidRDefault="00474869" w:rsidP="00580220">
            <w:pPr>
              <w:pStyle w:val="Cabealh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Prevista</w:t>
            </w:r>
          </w:p>
        </w:tc>
        <w:tc>
          <w:tcPr>
            <w:tcW w:w="3591" w:type="dxa"/>
            <w:gridSpan w:val="2"/>
            <w:shd w:val="clear" w:color="auto" w:fill="D9D9D9"/>
          </w:tcPr>
          <w:p w14:paraId="4ADE76F7" w14:textId="77777777" w:rsidR="00474869" w:rsidRPr="00580220" w:rsidRDefault="00474869" w:rsidP="00580220">
            <w:pPr>
              <w:pStyle w:val="Cabealh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Efetiva</w:t>
            </w:r>
          </w:p>
        </w:tc>
      </w:tr>
      <w:tr w:rsidR="00612729" w:rsidRPr="00580220" w14:paraId="079BE670" w14:textId="77777777" w:rsidTr="00E9490F">
        <w:tc>
          <w:tcPr>
            <w:tcW w:w="3590" w:type="dxa"/>
          </w:tcPr>
          <w:p w14:paraId="74ED49A7" w14:textId="77777777" w:rsidR="00612729" w:rsidRPr="00580220" w:rsidRDefault="00612729" w:rsidP="00612729">
            <w:pPr>
              <w:pStyle w:val="Cabealho"/>
              <w:jc w:val="right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Apresentação do projeto pelo professor:</w:t>
            </w:r>
          </w:p>
        </w:tc>
        <w:tc>
          <w:tcPr>
            <w:tcW w:w="2188" w:type="dxa"/>
            <w:shd w:val="clear" w:color="auto" w:fill="FFFFFF"/>
          </w:tcPr>
          <w:p w14:paraId="4E2F8C2B" w14:textId="5E41757D" w:rsidR="00612729" w:rsidRPr="00580220" w:rsidRDefault="00612729" w:rsidP="00612729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Data: </w:t>
            </w:r>
            <w:r>
              <w:rPr>
                <w:rFonts w:ascii="Calibri" w:hAnsi="Calibri" w:cs="Calibri"/>
                <w:b/>
                <w:bCs/>
                <w:szCs w:val="16"/>
              </w:rPr>
              <w:t>2</w:t>
            </w:r>
            <w:r w:rsidR="004A1785">
              <w:rPr>
                <w:rFonts w:ascii="Calibri" w:hAnsi="Calibri" w:cs="Calibri"/>
                <w:b/>
                <w:bCs/>
                <w:szCs w:val="16"/>
              </w:rPr>
              <w:t>2</w:t>
            </w:r>
            <w:r>
              <w:rPr>
                <w:rFonts w:ascii="Calibri" w:hAnsi="Calibri" w:cs="Calibri"/>
                <w:b/>
                <w:bCs/>
                <w:szCs w:val="16"/>
              </w:rPr>
              <w:t>/09/202</w:t>
            </w:r>
            <w:r w:rsidR="004A1785">
              <w:rPr>
                <w:rFonts w:ascii="Calibri" w:hAnsi="Calibri" w:cs="Calibri"/>
                <w:b/>
                <w:bCs/>
                <w:szCs w:val="16"/>
              </w:rPr>
              <w:t>6</w:t>
            </w:r>
          </w:p>
        </w:tc>
        <w:tc>
          <w:tcPr>
            <w:tcW w:w="1402" w:type="dxa"/>
            <w:shd w:val="clear" w:color="auto" w:fill="FFFFFF"/>
          </w:tcPr>
          <w:p w14:paraId="11213B3F" w14:textId="3BA5EE88" w:rsidR="00612729" w:rsidRPr="00580220" w:rsidRDefault="00612729" w:rsidP="00612729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Hora: </w:t>
            </w:r>
            <w:r w:rsidRPr="00D30F1E">
              <w:rPr>
                <w:rFonts w:ascii="Calibri" w:hAnsi="Calibri" w:cs="Calibri"/>
                <w:b/>
                <w:bCs/>
                <w:szCs w:val="16"/>
              </w:rPr>
              <w:t>19:05</w:t>
            </w:r>
          </w:p>
        </w:tc>
        <w:tc>
          <w:tcPr>
            <w:tcW w:w="2142" w:type="dxa"/>
          </w:tcPr>
          <w:p w14:paraId="42EA8966" w14:textId="6FDF21F9" w:rsidR="00612729" w:rsidRPr="00580220" w:rsidRDefault="00612729" w:rsidP="00612729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Data: </w:t>
            </w:r>
            <w:r>
              <w:rPr>
                <w:rFonts w:ascii="Calibri" w:hAnsi="Calibri" w:cs="Calibri"/>
                <w:b/>
                <w:bCs/>
                <w:szCs w:val="16"/>
              </w:rPr>
              <w:t>2</w:t>
            </w:r>
            <w:r w:rsidR="004A1785">
              <w:rPr>
                <w:rFonts w:ascii="Calibri" w:hAnsi="Calibri" w:cs="Calibri"/>
                <w:b/>
                <w:bCs/>
                <w:szCs w:val="16"/>
              </w:rPr>
              <w:t>2</w:t>
            </w:r>
            <w:r>
              <w:rPr>
                <w:rFonts w:ascii="Calibri" w:hAnsi="Calibri" w:cs="Calibri"/>
                <w:b/>
                <w:bCs/>
                <w:szCs w:val="16"/>
              </w:rPr>
              <w:t>/09/202</w:t>
            </w:r>
            <w:r w:rsidR="004A1785">
              <w:rPr>
                <w:rFonts w:ascii="Calibri" w:hAnsi="Calibri" w:cs="Calibri"/>
                <w:b/>
                <w:bCs/>
                <w:szCs w:val="16"/>
              </w:rPr>
              <w:t>6</w:t>
            </w:r>
          </w:p>
        </w:tc>
        <w:tc>
          <w:tcPr>
            <w:tcW w:w="1449" w:type="dxa"/>
          </w:tcPr>
          <w:p w14:paraId="3AA5D9A8" w14:textId="3BD88906" w:rsidR="00612729" w:rsidRPr="00580220" w:rsidRDefault="00612729" w:rsidP="00612729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Hora: </w:t>
            </w:r>
            <w:r w:rsidRPr="00D30F1E">
              <w:rPr>
                <w:rFonts w:ascii="Calibri" w:hAnsi="Calibri" w:cs="Calibri"/>
                <w:b/>
                <w:bCs/>
                <w:szCs w:val="16"/>
              </w:rPr>
              <w:t>19:05</w:t>
            </w:r>
          </w:p>
        </w:tc>
      </w:tr>
      <w:tr w:rsidR="00612729" w:rsidRPr="00580220" w14:paraId="76A0A20B" w14:textId="77777777" w:rsidTr="00580220">
        <w:tc>
          <w:tcPr>
            <w:tcW w:w="3590" w:type="dxa"/>
          </w:tcPr>
          <w:p w14:paraId="02E41974" w14:textId="77777777" w:rsidR="00612729" w:rsidRPr="00580220" w:rsidRDefault="00612729" w:rsidP="00612729">
            <w:pPr>
              <w:pStyle w:val="Cabealho"/>
              <w:jc w:val="right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Início do projeto:</w:t>
            </w:r>
          </w:p>
        </w:tc>
        <w:tc>
          <w:tcPr>
            <w:tcW w:w="2188" w:type="dxa"/>
          </w:tcPr>
          <w:p w14:paraId="03B1248D" w14:textId="46BDF80D" w:rsidR="00612729" w:rsidRPr="00580220" w:rsidRDefault="00612729" w:rsidP="00612729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Data: </w:t>
            </w:r>
            <w:r>
              <w:rPr>
                <w:rFonts w:ascii="Calibri" w:hAnsi="Calibri" w:cs="Calibri"/>
                <w:b/>
                <w:bCs/>
                <w:szCs w:val="16"/>
              </w:rPr>
              <w:t>2</w:t>
            </w:r>
            <w:r w:rsidR="004A1785">
              <w:rPr>
                <w:rFonts w:ascii="Calibri" w:hAnsi="Calibri" w:cs="Calibri"/>
                <w:b/>
                <w:bCs/>
                <w:szCs w:val="16"/>
              </w:rPr>
              <w:t>2</w:t>
            </w:r>
            <w:r>
              <w:rPr>
                <w:rFonts w:ascii="Calibri" w:hAnsi="Calibri" w:cs="Calibri"/>
                <w:b/>
                <w:bCs/>
                <w:szCs w:val="16"/>
              </w:rPr>
              <w:t>/09/202</w:t>
            </w:r>
            <w:r w:rsidR="004A1785">
              <w:rPr>
                <w:rFonts w:ascii="Calibri" w:hAnsi="Calibri" w:cs="Calibri"/>
                <w:b/>
                <w:bCs/>
                <w:szCs w:val="16"/>
              </w:rPr>
              <w:t>6</w:t>
            </w:r>
          </w:p>
        </w:tc>
        <w:tc>
          <w:tcPr>
            <w:tcW w:w="1402" w:type="dxa"/>
          </w:tcPr>
          <w:p w14:paraId="3DD3EB8C" w14:textId="1C2613BF" w:rsidR="00612729" w:rsidRPr="00580220" w:rsidRDefault="00612729" w:rsidP="00612729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Hora: </w:t>
            </w:r>
            <w:r w:rsidRPr="00D30F1E">
              <w:rPr>
                <w:rFonts w:ascii="Calibri" w:hAnsi="Calibri" w:cs="Calibri"/>
                <w:b/>
                <w:bCs/>
                <w:szCs w:val="16"/>
              </w:rPr>
              <w:t>19:05</w:t>
            </w:r>
          </w:p>
        </w:tc>
        <w:tc>
          <w:tcPr>
            <w:tcW w:w="2142" w:type="dxa"/>
          </w:tcPr>
          <w:p w14:paraId="06003EC8" w14:textId="224E9B6D" w:rsidR="00612729" w:rsidRPr="00580220" w:rsidRDefault="00612729" w:rsidP="00612729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Data: </w:t>
            </w:r>
            <w:r>
              <w:rPr>
                <w:rFonts w:ascii="Calibri" w:hAnsi="Calibri" w:cs="Calibri"/>
                <w:b/>
                <w:bCs/>
                <w:szCs w:val="16"/>
              </w:rPr>
              <w:t>2</w:t>
            </w:r>
            <w:r w:rsidR="004A1785">
              <w:rPr>
                <w:rFonts w:ascii="Calibri" w:hAnsi="Calibri" w:cs="Calibri"/>
                <w:b/>
                <w:bCs/>
                <w:szCs w:val="16"/>
              </w:rPr>
              <w:t>2</w:t>
            </w:r>
            <w:r>
              <w:rPr>
                <w:rFonts w:ascii="Calibri" w:hAnsi="Calibri" w:cs="Calibri"/>
                <w:b/>
                <w:bCs/>
                <w:szCs w:val="16"/>
              </w:rPr>
              <w:t>/09/202</w:t>
            </w:r>
            <w:r w:rsidR="004A1785">
              <w:rPr>
                <w:rFonts w:ascii="Calibri" w:hAnsi="Calibri" w:cs="Calibri"/>
                <w:b/>
                <w:bCs/>
                <w:szCs w:val="16"/>
              </w:rPr>
              <w:t>6</w:t>
            </w:r>
          </w:p>
        </w:tc>
        <w:tc>
          <w:tcPr>
            <w:tcW w:w="1449" w:type="dxa"/>
          </w:tcPr>
          <w:p w14:paraId="52753C8C" w14:textId="26DF7468" w:rsidR="00612729" w:rsidRPr="00580220" w:rsidRDefault="00612729" w:rsidP="00612729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Hora: </w:t>
            </w:r>
            <w:r w:rsidRPr="00D30F1E">
              <w:rPr>
                <w:rFonts w:ascii="Calibri" w:hAnsi="Calibri" w:cs="Calibri"/>
                <w:b/>
                <w:bCs/>
                <w:szCs w:val="16"/>
              </w:rPr>
              <w:t>19:05</w:t>
            </w:r>
          </w:p>
        </w:tc>
      </w:tr>
      <w:tr w:rsidR="00D30F1E" w:rsidRPr="00580220" w14:paraId="0C88AC82" w14:textId="77777777" w:rsidTr="00580220">
        <w:tc>
          <w:tcPr>
            <w:tcW w:w="3590" w:type="dxa"/>
          </w:tcPr>
          <w:p w14:paraId="0B758260" w14:textId="77777777" w:rsidR="00D30F1E" w:rsidRPr="00580220" w:rsidRDefault="00D30F1E" w:rsidP="00D30F1E">
            <w:pPr>
              <w:pStyle w:val="Cabealho"/>
              <w:jc w:val="right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Encerramento, entrega ou apresentação:</w:t>
            </w:r>
          </w:p>
        </w:tc>
        <w:tc>
          <w:tcPr>
            <w:tcW w:w="2188" w:type="dxa"/>
          </w:tcPr>
          <w:p w14:paraId="36175273" w14:textId="65252C7D" w:rsidR="00D30F1E" w:rsidRPr="00580220" w:rsidRDefault="00D30F1E" w:rsidP="00D30F1E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Data: </w:t>
            </w:r>
            <w:r w:rsidR="0002582A">
              <w:rPr>
                <w:rFonts w:ascii="Calibri" w:hAnsi="Calibri" w:cs="Calibri"/>
                <w:b/>
                <w:bCs/>
                <w:color w:val="FF0000"/>
                <w:szCs w:val="16"/>
              </w:rPr>
              <w:t>19</w:t>
            </w:r>
            <w:r w:rsidRPr="00D30F1E">
              <w:rPr>
                <w:rFonts w:ascii="Calibri" w:hAnsi="Calibri" w:cs="Calibri"/>
                <w:b/>
                <w:bCs/>
                <w:color w:val="FF0000"/>
                <w:szCs w:val="16"/>
              </w:rPr>
              <w:t>/10/202</w:t>
            </w:r>
            <w:r w:rsidR="004A1785">
              <w:rPr>
                <w:rFonts w:ascii="Calibri" w:hAnsi="Calibri" w:cs="Calibri"/>
                <w:b/>
                <w:bCs/>
                <w:color w:val="FF0000"/>
                <w:szCs w:val="16"/>
              </w:rPr>
              <w:t>6</w:t>
            </w:r>
          </w:p>
        </w:tc>
        <w:tc>
          <w:tcPr>
            <w:tcW w:w="1402" w:type="dxa"/>
          </w:tcPr>
          <w:p w14:paraId="37C2DABF" w14:textId="0447863D" w:rsidR="00D30F1E" w:rsidRPr="00580220" w:rsidRDefault="00D30F1E" w:rsidP="00D30F1E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Hora: </w:t>
            </w:r>
            <w:r w:rsidRPr="001F00A4">
              <w:rPr>
                <w:rFonts w:ascii="Calibri" w:hAnsi="Calibri" w:cs="Calibri"/>
                <w:b/>
                <w:bCs/>
                <w:color w:val="FF0000"/>
                <w:szCs w:val="16"/>
              </w:rPr>
              <w:t>19:05</w:t>
            </w:r>
          </w:p>
        </w:tc>
        <w:tc>
          <w:tcPr>
            <w:tcW w:w="2142" w:type="dxa"/>
          </w:tcPr>
          <w:p w14:paraId="494EAA7A" w14:textId="77777777" w:rsidR="00D30F1E" w:rsidRPr="00580220" w:rsidRDefault="00D30F1E" w:rsidP="00D30F1E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Data: ____/____/____</w:t>
            </w:r>
          </w:p>
        </w:tc>
        <w:tc>
          <w:tcPr>
            <w:tcW w:w="1449" w:type="dxa"/>
          </w:tcPr>
          <w:p w14:paraId="69EEE308" w14:textId="77777777" w:rsidR="00D30F1E" w:rsidRPr="00580220" w:rsidRDefault="00D30F1E" w:rsidP="00D30F1E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Hora: ___:___</w:t>
            </w:r>
          </w:p>
        </w:tc>
      </w:tr>
    </w:tbl>
    <w:p w14:paraId="724EC1B4" w14:textId="77777777" w:rsidR="007D068B" w:rsidRPr="00507B84" w:rsidRDefault="007D068B" w:rsidP="00B85682">
      <w:pPr>
        <w:pStyle w:val="Cabealho"/>
        <w:pBdr>
          <w:bottom w:val="single" w:sz="4" w:space="1" w:color="auto"/>
        </w:pBdr>
        <w:rPr>
          <w:rFonts w:ascii="Calibri" w:hAnsi="Calibri" w:cs="Calibri"/>
          <w:b/>
          <w:sz w:val="14"/>
          <w:szCs w:val="14"/>
        </w:rPr>
      </w:pPr>
    </w:p>
    <w:p w14:paraId="526A055C" w14:textId="77777777" w:rsidR="00FD67BA" w:rsidRPr="00580220" w:rsidRDefault="00FD67BA" w:rsidP="00B85682">
      <w:pPr>
        <w:pStyle w:val="Cabealho"/>
        <w:pBdr>
          <w:bottom w:val="single" w:sz="4" w:space="1" w:color="auto"/>
        </w:pBdr>
        <w:rPr>
          <w:rFonts w:ascii="Calibri" w:hAnsi="Calibri" w:cs="Calibri"/>
          <w:b/>
          <w:szCs w:val="16"/>
        </w:rPr>
      </w:pPr>
      <w:r w:rsidRPr="00580220">
        <w:rPr>
          <w:rFonts w:ascii="Calibri" w:hAnsi="Calibri" w:cs="Calibri"/>
          <w:b/>
          <w:szCs w:val="16"/>
        </w:rPr>
        <w:t>Forma de apresentação: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77"/>
        <w:gridCol w:w="3577"/>
        <w:gridCol w:w="1789"/>
        <w:gridCol w:w="1904"/>
      </w:tblGrid>
      <w:tr w:rsidR="00580220" w:rsidRPr="00580220" w14:paraId="05D2BA21" w14:textId="77777777" w:rsidTr="00580220">
        <w:tc>
          <w:tcPr>
            <w:tcW w:w="3577" w:type="dxa"/>
            <w:shd w:val="clear" w:color="auto" w:fill="BFBFBF"/>
          </w:tcPr>
          <w:p w14:paraId="485C74B6" w14:textId="77777777" w:rsidR="00B32ED8" w:rsidRPr="00580220" w:rsidRDefault="00B32ED8" w:rsidP="00D01D54">
            <w:pPr>
              <w:pStyle w:val="Cabealho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Prevista / Solicitada</w:t>
            </w:r>
          </w:p>
        </w:tc>
        <w:tc>
          <w:tcPr>
            <w:tcW w:w="3577" w:type="dxa"/>
            <w:shd w:val="clear" w:color="auto" w:fill="BFBFBF"/>
          </w:tcPr>
          <w:p w14:paraId="1DF63F3D" w14:textId="77777777" w:rsidR="00B32ED8" w:rsidRPr="00580220" w:rsidRDefault="00B32ED8" w:rsidP="00D01D54">
            <w:pPr>
              <w:pStyle w:val="Cabealho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Efetiva</w:t>
            </w:r>
          </w:p>
        </w:tc>
        <w:tc>
          <w:tcPr>
            <w:tcW w:w="3693" w:type="dxa"/>
            <w:gridSpan w:val="2"/>
            <w:shd w:val="clear" w:color="auto" w:fill="BFBFBF"/>
          </w:tcPr>
          <w:p w14:paraId="0AE4C7D4" w14:textId="77777777" w:rsidR="00B32ED8" w:rsidRPr="00580220" w:rsidRDefault="00B32ED8" w:rsidP="00D01D54">
            <w:pPr>
              <w:pStyle w:val="Cabealho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Nota, ciência e avaliação do professor</w:t>
            </w:r>
          </w:p>
        </w:tc>
      </w:tr>
      <w:tr w:rsidR="00580220" w:rsidRPr="00580220" w14:paraId="70447FE6" w14:textId="77777777" w:rsidTr="00580220">
        <w:tc>
          <w:tcPr>
            <w:tcW w:w="3577" w:type="dxa"/>
          </w:tcPr>
          <w:p w14:paraId="003B3A9D" w14:textId="46F594FF" w:rsidR="00B32ED8" w:rsidRPr="00580220" w:rsidRDefault="00B32ED8" w:rsidP="00D01D54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( </w:t>
            </w:r>
            <w:r w:rsidR="00D30F1E">
              <w:rPr>
                <w:rFonts w:ascii="Calibri" w:hAnsi="Calibri" w:cs="Calibri"/>
                <w:szCs w:val="16"/>
              </w:rPr>
              <w:t>X</w:t>
            </w:r>
            <w:r w:rsidRPr="00580220">
              <w:rPr>
                <w:rFonts w:ascii="Calibri" w:hAnsi="Calibri" w:cs="Calibri"/>
                <w:szCs w:val="16"/>
              </w:rPr>
              <w:t xml:space="preserve">   ) Montagem prática </w:t>
            </w:r>
          </w:p>
        </w:tc>
        <w:tc>
          <w:tcPr>
            <w:tcW w:w="3577" w:type="dxa"/>
          </w:tcPr>
          <w:p w14:paraId="7B445C78" w14:textId="77777777" w:rsidR="00B32ED8" w:rsidRPr="00580220" w:rsidRDefault="00B32ED8" w:rsidP="00FF534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(    ) Montagem prática</w:t>
            </w:r>
          </w:p>
        </w:tc>
        <w:tc>
          <w:tcPr>
            <w:tcW w:w="3693" w:type="dxa"/>
            <w:gridSpan w:val="2"/>
          </w:tcPr>
          <w:p w14:paraId="089C53B8" w14:textId="77777777" w:rsidR="00B32ED8" w:rsidRPr="00580220" w:rsidRDefault="00B85682" w:rsidP="00D01D54">
            <w:pPr>
              <w:pStyle w:val="Cabealho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 xml:space="preserve">Professor: </w:t>
            </w:r>
            <w:r w:rsidR="00B73091">
              <w:rPr>
                <w:rFonts w:ascii="Calibri" w:hAnsi="Calibri" w:cs="Calibri"/>
                <w:b/>
                <w:sz w:val="16"/>
                <w:szCs w:val="16"/>
              </w:rPr>
              <w:t>Amadeu Zanon Neto</w:t>
            </w:r>
          </w:p>
        </w:tc>
      </w:tr>
      <w:tr w:rsidR="00580220" w:rsidRPr="00580220" w14:paraId="7ACE94E6" w14:textId="77777777" w:rsidTr="00580220">
        <w:tc>
          <w:tcPr>
            <w:tcW w:w="3577" w:type="dxa"/>
          </w:tcPr>
          <w:p w14:paraId="0EEB9464" w14:textId="5661D560" w:rsidR="006E1099" w:rsidRPr="00580220" w:rsidRDefault="006E1099" w:rsidP="00D01D54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( </w:t>
            </w:r>
            <w:r w:rsidR="00D30F1E">
              <w:rPr>
                <w:rFonts w:ascii="Calibri" w:hAnsi="Calibri" w:cs="Calibri"/>
                <w:szCs w:val="16"/>
              </w:rPr>
              <w:t>X</w:t>
            </w:r>
            <w:r w:rsidRPr="00580220">
              <w:rPr>
                <w:rFonts w:ascii="Calibri" w:hAnsi="Calibri" w:cs="Calibri"/>
                <w:szCs w:val="16"/>
              </w:rPr>
              <w:t xml:space="preserve">   ) Seminário / Apresentação</w:t>
            </w:r>
            <w:r w:rsidR="00315239" w:rsidRPr="00580220">
              <w:rPr>
                <w:rFonts w:ascii="Calibri" w:hAnsi="Calibri" w:cs="Calibri"/>
                <w:szCs w:val="16"/>
              </w:rPr>
              <w:t xml:space="preserve"> / Banner</w:t>
            </w:r>
          </w:p>
        </w:tc>
        <w:tc>
          <w:tcPr>
            <w:tcW w:w="3577" w:type="dxa"/>
          </w:tcPr>
          <w:p w14:paraId="7EA8814A" w14:textId="77777777" w:rsidR="006E1099" w:rsidRPr="00580220" w:rsidRDefault="006E1099" w:rsidP="00FF534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(    ) Seminário / Apresentação</w:t>
            </w:r>
            <w:r w:rsidR="00315239" w:rsidRPr="00580220">
              <w:rPr>
                <w:rFonts w:ascii="Calibri" w:hAnsi="Calibri" w:cs="Calibri"/>
                <w:szCs w:val="16"/>
              </w:rPr>
              <w:t xml:space="preserve"> / Banner</w:t>
            </w:r>
          </w:p>
        </w:tc>
        <w:tc>
          <w:tcPr>
            <w:tcW w:w="1789" w:type="dxa"/>
            <w:vMerge w:val="restart"/>
          </w:tcPr>
          <w:p w14:paraId="2174E03B" w14:textId="77777777" w:rsidR="006E1099" w:rsidRPr="00580220" w:rsidRDefault="006E1099" w:rsidP="00580220">
            <w:pPr>
              <w:pStyle w:val="Cabealh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Nota/Pontuação</w:t>
            </w:r>
          </w:p>
          <w:p w14:paraId="1BCB0416" w14:textId="77777777" w:rsidR="006E1099" w:rsidRPr="00580220" w:rsidRDefault="006E1099" w:rsidP="00580220">
            <w:pPr>
              <w:pStyle w:val="Cabealh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  <w:p w14:paraId="566892DD" w14:textId="77777777" w:rsidR="006E1099" w:rsidRPr="00580220" w:rsidRDefault="006E1099" w:rsidP="00580220">
            <w:pPr>
              <w:pStyle w:val="Cabealh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1904" w:type="dxa"/>
            <w:vMerge w:val="restart"/>
          </w:tcPr>
          <w:p w14:paraId="04D6FE15" w14:textId="77777777" w:rsidR="006E1099" w:rsidRPr="00580220" w:rsidRDefault="006E1099" w:rsidP="00D01D54">
            <w:pPr>
              <w:pStyle w:val="Cabealho"/>
              <w:rPr>
                <w:rFonts w:ascii="Calibri" w:hAnsi="Calibri" w:cs="Calibri"/>
                <w:sz w:val="16"/>
                <w:szCs w:val="16"/>
              </w:rPr>
            </w:pPr>
          </w:p>
          <w:p w14:paraId="46DE1E48" w14:textId="77777777" w:rsidR="006E1099" w:rsidRPr="00580220" w:rsidRDefault="006E1099" w:rsidP="00580220">
            <w:pPr>
              <w:pStyle w:val="Cabealh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  <w:p w14:paraId="523C81E7" w14:textId="77777777" w:rsidR="006E1099" w:rsidRPr="00580220" w:rsidRDefault="006E1099" w:rsidP="00580220">
            <w:pPr>
              <w:pStyle w:val="Cabealh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  <w:p w14:paraId="76505B46" w14:textId="77777777" w:rsidR="006E1099" w:rsidRPr="00580220" w:rsidRDefault="006E1099" w:rsidP="00580220">
            <w:pPr>
              <w:pStyle w:val="Cabealh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  <w:p w14:paraId="03CA7CE7" w14:textId="77777777" w:rsidR="006E1099" w:rsidRPr="00580220" w:rsidRDefault="006E1099" w:rsidP="006E1099">
            <w:pPr>
              <w:pStyle w:val="Cabealho"/>
              <w:rPr>
                <w:rFonts w:ascii="Calibri" w:hAnsi="Calibri" w:cs="Calibri"/>
                <w:sz w:val="16"/>
                <w:szCs w:val="16"/>
              </w:rPr>
            </w:pPr>
          </w:p>
          <w:p w14:paraId="0A264FC3" w14:textId="77777777" w:rsidR="006E1099" w:rsidRPr="00580220" w:rsidRDefault="006E1099" w:rsidP="00580220">
            <w:pPr>
              <w:pStyle w:val="Cabealh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80220">
              <w:rPr>
                <w:rFonts w:ascii="Calibri" w:hAnsi="Calibri" w:cs="Calibri"/>
                <w:sz w:val="16"/>
                <w:szCs w:val="16"/>
              </w:rPr>
              <w:t>Assinatura/Visto/Carimbo</w:t>
            </w:r>
          </w:p>
        </w:tc>
      </w:tr>
      <w:tr w:rsidR="00580220" w:rsidRPr="00580220" w14:paraId="5978EB46" w14:textId="77777777" w:rsidTr="00580220">
        <w:tc>
          <w:tcPr>
            <w:tcW w:w="3577" w:type="dxa"/>
          </w:tcPr>
          <w:p w14:paraId="62332A12" w14:textId="02439C72" w:rsidR="006E1099" w:rsidRPr="00580220" w:rsidRDefault="006E1099" w:rsidP="00D01D54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( </w:t>
            </w:r>
            <w:r w:rsidR="00D30F1E">
              <w:rPr>
                <w:rFonts w:ascii="Calibri" w:hAnsi="Calibri" w:cs="Calibri"/>
                <w:szCs w:val="16"/>
              </w:rPr>
              <w:t>X</w:t>
            </w:r>
            <w:r w:rsidRPr="00580220">
              <w:rPr>
                <w:rFonts w:ascii="Calibri" w:hAnsi="Calibri" w:cs="Calibri"/>
                <w:szCs w:val="16"/>
              </w:rPr>
              <w:t xml:space="preserve">   ) Relatório</w:t>
            </w:r>
          </w:p>
        </w:tc>
        <w:tc>
          <w:tcPr>
            <w:tcW w:w="3577" w:type="dxa"/>
          </w:tcPr>
          <w:p w14:paraId="5FE1F1BE" w14:textId="77777777" w:rsidR="006E1099" w:rsidRPr="00580220" w:rsidRDefault="006E1099" w:rsidP="00FF534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(    ) Relatório</w:t>
            </w:r>
          </w:p>
        </w:tc>
        <w:tc>
          <w:tcPr>
            <w:tcW w:w="1789" w:type="dxa"/>
            <w:vMerge/>
          </w:tcPr>
          <w:p w14:paraId="7A03F3DD" w14:textId="77777777" w:rsidR="006E1099" w:rsidRPr="00580220" w:rsidRDefault="006E1099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1904" w:type="dxa"/>
            <w:vMerge/>
          </w:tcPr>
          <w:p w14:paraId="04AF706E" w14:textId="77777777" w:rsidR="006E1099" w:rsidRPr="00580220" w:rsidRDefault="006E1099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73965AFB" w14:textId="77777777" w:rsidTr="00580220">
        <w:tc>
          <w:tcPr>
            <w:tcW w:w="3577" w:type="dxa"/>
          </w:tcPr>
          <w:p w14:paraId="0EE6C8EE" w14:textId="76D56959" w:rsidR="006E1099" w:rsidRPr="00580220" w:rsidRDefault="006E1099" w:rsidP="00D01D54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( </w:t>
            </w:r>
            <w:r w:rsidR="00D30F1E">
              <w:rPr>
                <w:rFonts w:ascii="Calibri" w:hAnsi="Calibri" w:cs="Calibri"/>
                <w:szCs w:val="16"/>
              </w:rPr>
              <w:t>X</w:t>
            </w:r>
            <w:r w:rsidRPr="00580220">
              <w:rPr>
                <w:rFonts w:ascii="Calibri" w:hAnsi="Calibri" w:cs="Calibri"/>
                <w:szCs w:val="16"/>
              </w:rPr>
              <w:t xml:space="preserve">   ) Simula</w:t>
            </w:r>
            <w:r w:rsidR="00911C68">
              <w:rPr>
                <w:rFonts w:ascii="Calibri" w:hAnsi="Calibri" w:cs="Calibri"/>
                <w:szCs w:val="16"/>
              </w:rPr>
              <w:t>ção</w:t>
            </w:r>
          </w:p>
        </w:tc>
        <w:tc>
          <w:tcPr>
            <w:tcW w:w="3577" w:type="dxa"/>
          </w:tcPr>
          <w:p w14:paraId="46B70689" w14:textId="77777777" w:rsidR="006E1099" w:rsidRPr="00580220" w:rsidRDefault="006E1099" w:rsidP="00FF534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(    ) </w:t>
            </w:r>
            <w:r w:rsidR="00911C68">
              <w:rPr>
                <w:rFonts w:ascii="Calibri" w:hAnsi="Calibri" w:cs="Calibri"/>
                <w:szCs w:val="16"/>
              </w:rPr>
              <w:t>Simulação</w:t>
            </w:r>
          </w:p>
        </w:tc>
        <w:tc>
          <w:tcPr>
            <w:tcW w:w="1789" w:type="dxa"/>
            <w:vMerge/>
          </w:tcPr>
          <w:p w14:paraId="768298D2" w14:textId="77777777" w:rsidR="006E1099" w:rsidRPr="00580220" w:rsidRDefault="006E1099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1904" w:type="dxa"/>
            <w:vMerge/>
          </w:tcPr>
          <w:p w14:paraId="0B2DB571" w14:textId="77777777" w:rsidR="006E1099" w:rsidRPr="00580220" w:rsidRDefault="006E1099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7FE571B9" w14:textId="77777777" w:rsidTr="00580220">
        <w:tc>
          <w:tcPr>
            <w:tcW w:w="3577" w:type="dxa"/>
          </w:tcPr>
          <w:p w14:paraId="6A2D5275" w14:textId="77777777" w:rsidR="006E1099" w:rsidRPr="00580220" w:rsidRDefault="006E1099" w:rsidP="00D01D54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(    ) Visita</w:t>
            </w:r>
          </w:p>
        </w:tc>
        <w:tc>
          <w:tcPr>
            <w:tcW w:w="3577" w:type="dxa"/>
          </w:tcPr>
          <w:p w14:paraId="67C13555" w14:textId="77777777" w:rsidR="006E1099" w:rsidRPr="00580220" w:rsidRDefault="006E1099" w:rsidP="00FF534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(    ) Visita</w:t>
            </w:r>
          </w:p>
        </w:tc>
        <w:tc>
          <w:tcPr>
            <w:tcW w:w="1789" w:type="dxa"/>
            <w:vMerge/>
          </w:tcPr>
          <w:p w14:paraId="7A27EE1E" w14:textId="77777777" w:rsidR="006E1099" w:rsidRPr="00580220" w:rsidRDefault="006E1099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1904" w:type="dxa"/>
            <w:vMerge/>
          </w:tcPr>
          <w:p w14:paraId="68E6F8D8" w14:textId="77777777" w:rsidR="006E1099" w:rsidRPr="00580220" w:rsidRDefault="006E1099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727BE269" w14:textId="77777777" w:rsidTr="00580220">
        <w:trPr>
          <w:trHeight w:val="148"/>
        </w:trPr>
        <w:tc>
          <w:tcPr>
            <w:tcW w:w="3577" w:type="dxa"/>
          </w:tcPr>
          <w:p w14:paraId="2048BEB2" w14:textId="77777777" w:rsidR="006E1099" w:rsidRPr="00580220" w:rsidRDefault="006E1099" w:rsidP="00D01D54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(    ) Mostra</w:t>
            </w:r>
            <w:r w:rsidR="00DB3DB7" w:rsidRPr="00580220">
              <w:rPr>
                <w:rFonts w:ascii="Calibri" w:hAnsi="Calibri" w:cs="Calibri"/>
                <w:szCs w:val="16"/>
              </w:rPr>
              <w:t xml:space="preserve"> / Evento</w:t>
            </w:r>
          </w:p>
        </w:tc>
        <w:tc>
          <w:tcPr>
            <w:tcW w:w="3577" w:type="dxa"/>
          </w:tcPr>
          <w:p w14:paraId="21C86924" w14:textId="77777777" w:rsidR="006E1099" w:rsidRPr="00580220" w:rsidRDefault="006E1099" w:rsidP="00FF534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(    ) Mostra</w:t>
            </w:r>
            <w:r w:rsidR="00DB3DB7" w:rsidRPr="00580220">
              <w:rPr>
                <w:rFonts w:ascii="Calibri" w:hAnsi="Calibri" w:cs="Calibri"/>
                <w:szCs w:val="16"/>
              </w:rPr>
              <w:t xml:space="preserve"> / Evento</w:t>
            </w:r>
          </w:p>
        </w:tc>
        <w:tc>
          <w:tcPr>
            <w:tcW w:w="1789" w:type="dxa"/>
            <w:vMerge/>
          </w:tcPr>
          <w:p w14:paraId="20763F94" w14:textId="77777777" w:rsidR="006E1099" w:rsidRPr="00580220" w:rsidRDefault="006E1099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1904" w:type="dxa"/>
            <w:vMerge/>
          </w:tcPr>
          <w:p w14:paraId="7371DEC3" w14:textId="77777777" w:rsidR="006E1099" w:rsidRPr="00580220" w:rsidRDefault="006E1099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3A9586D4" w14:textId="77777777" w:rsidTr="00580220">
        <w:tc>
          <w:tcPr>
            <w:tcW w:w="3577" w:type="dxa"/>
          </w:tcPr>
          <w:p w14:paraId="15A9D4DA" w14:textId="77777777" w:rsidR="00B85682" w:rsidRPr="00580220" w:rsidRDefault="00B85682" w:rsidP="00D01D54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(    ) Artigo</w:t>
            </w:r>
          </w:p>
        </w:tc>
        <w:tc>
          <w:tcPr>
            <w:tcW w:w="3577" w:type="dxa"/>
          </w:tcPr>
          <w:p w14:paraId="2F5768AB" w14:textId="77777777" w:rsidR="00B85682" w:rsidRPr="00580220" w:rsidRDefault="00B85682" w:rsidP="00FF534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(    ) Artigo</w:t>
            </w:r>
          </w:p>
        </w:tc>
        <w:tc>
          <w:tcPr>
            <w:tcW w:w="3693" w:type="dxa"/>
            <w:gridSpan w:val="2"/>
            <w:vMerge w:val="restart"/>
          </w:tcPr>
          <w:p w14:paraId="475727CF" w14:textId="77777777" w:rsidR="00B85682" w:rsidRPr="00580220" w:rsidRDefault="00B85682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  <w:p w14:paraId="759F192C" w14:textId="77777777" w:rsidR="00B85682" w:rsidRDefault="00B85682" w:rsidP="00A0233D">
            <w:pPr>
              <w:pStyle w:val="Cabealho"/>
              <w:jc w:val="center"/>
              <w:rPr>
                <w:rFonts w:ascii="Calibri" w:hAnsi="Calibri" w:cs="Calibri"/>
                <w:szCs w:val="16"/>
              </w:rPr>
            </w:pPr>
          </w:p>
          <w:p w14:paraId="7395992E" w14:textId="77777777" w:rsidR="00A0233D" w:rsidRPr="00580220" w:rsidRDefault="00A0233D" w:rsidP="00A0233D">
            <w:pPr>
              <w:pStyle w:val="Cabealho"/>
              <w:jc w:val="center"/>
              <w:rPr>
                <w:rFonts w:ascii="Calibri" w:hAnsi="Calibri" w:cs="Calibri"/>
                <w:szCs w:val="16"/>
              </w:rPr>
            </w:pPr>
          </w:p>
          <w:p w14:paraId="4D225EA4" w14:textId="77777777" w:rsidR="00B85682" w:rsidRPr="00580220" w:rsidRDefault="00B85682" w:rsidP="00580220">
            <w:pPr>
              <w:pStyle w:val="Cabealh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Data</w:t>
            </w:r>
          </w:p>
        </w:tc>
      </w:tr>
      <w:tr w:rsidR="00557610" w:rsidRPr="00580220" w14:paraId="7414600F" w14:textId="77777777" w:rsidTr="00580220">
        <w:tc>
          <w:tcPr>
            <w:tcW w:w="3577" w:type="dxa"/>
          </w:tcPr>
          <w:p w14:paraId="15625746" w14:textId="7437746A" w:rsidR="00557610" w:rsidRPr="00580220" w:rsidRDefault="00557610" w:rsidP="00EC60A6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( </w:t>
            </w:r>
            <w:r w:rsidR="00D30F1E">
              <w:rPr>
                <w:rFonts w:ascii="Calibri" w:hAnsi="Calibri" w:cs="Calibri"/>
                <w:szCs w:val="16"/>
              </w:rPr>
              <w:t>X</w:t>
            </w:r>
            <w:r w:rsidRPr="00580220">
              <w:rPr>
                <w:rFonts w:ascii="Calibri" w:hAnsi="Calibri" w:cs="Calibri"/>
                <w:szCs w:val="16"/>
              </w:rPr>
              <w:t xml:space="preserve">   ) </w:t>
            </w:r>
            <w:r w:rsidR="00EC60A6">
              <w:rPr>
                <w:rFonts w:ascii="Calibri" w:hAnsi="Calibri" w:cs="Calibri"/>
                <w:szCs w:val="16"/>
              </w:rPr>
              <w:t>Desenvolvimento de software</w:t>
            </w:r>
          </w:p>
        </w:tc>
        <w:tc>
          <w:tcPr>
            <w:tcW w:w="3577" w:type="dxa"/>
          </w:tcPr>
          <w:p w14:paraId="78BACD40" w14:textId="77777777" w:rsidR="00557610" w:rsidRPr="00580220" w:rsidRDefault="00557610" w:rsidP="00EC60A6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(    ) </w:t>
            </w:r>
            <w:r w:rsidR="00EC60A6">
              <w:rPr>
                <w:rFonts w:ascii="Calibri" w:hAnsi="Calibri" w:cs="Calibri"/>
                <w:szCs w:val="16"/>
              </w:rPr>
              <w:t>Desenvolvimento de software</w:t>
            </w:r>
          </w:p>
        </w:tc>
        <w:tc>
          <w:tcPr>
            <w:tcW w:w="3693" w:type="dxa"/>
            <w:gridSpan w:val="2"/>
            <w:vMerge/>
          </w:tcPr>
          <w:p w14:paraId="316112A0" w14:textId="77777777" w:rsidR="00557610" w:rsidRPr="00580220" w:rsidRDefault="00557610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0F47C878" w14:textId="77777777" w:rsidTr="00580220">
        <w:tc>
          <w:tcPr>
            <w:tcW w:w="3577" w:type="dxa"/>
          </w:tcPr>
          <w:p w14:paraId="4CB61AC8" w14:textId="77777777" w:rsidR="00B85682" w:rsidRPr="00580220" w:rsidRDefault="00B85682" w:rsidP="00D01D54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(    ) Monografia</w:t>
            </w:r>
          </w:p>
        </w:tc>
        <w:tc>
          <w:tcPr>
            <w:tcW w:w="3577" w:type="dxa"/>
          </w:tcPr>
          <w:p w14:paraId="012E43E6" w14:textId="77777777" w:rsidR="00B85682" w:rsidRPr="00580220" w:rsidRDefault="00B85682" w:rsidP="00FF534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(    ) Monografia</w:t>
            </w:r>
          </w:p>
        </w:tc>
        <w:tc>
          <w:tcPr>
            <w:tcW w:w="3693" w:type="dxa"/>
            <w:gridSpan w:val="2"/>
            <w:vMerge/>
          </w:tcPr>
          <w:p w14:paraId="66EF8ED7" w14:textId="77777777" w:rsidR="00B85682" w:rsidRPr="00580220" w:rsidRDefault="00B85682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4AEFD66F" w14:textId="77777777" w:rsidTr="00580220">
        <w:tc>
          <w:tcPr>
            <w:tcW w:w="3577" w:type="dxa"/>
          </w:tcPr>
          <w:p w14:paraId="4FE253EC" w14:textId="77777777" w:rsidR="00B85682" w:rsidRPr="00580220" w:rsidRDefault="00B85682" w:rsidP="00D01D54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(   ) Outro ________________________</w:t>
            </w:r>
          </w:p>
        </w:tc>
        <w:tc>
          <w:tcPr>
            <w:tcW w:w="3577" w:type="dxa"/>
          </w:tcPr>
          <w:p w14:paraId="38BA64A5" w14:textId="77777777" w:rsidR="00B85682" w:rsidRPr="00580220" w:rsidRDefault="00B85682" w:rsidP="00FF534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(   ) Outro ________________________</w:t>
            </w:r>
          </w:p>
        </w:tc>
        <w:tc>
          <w:tcPr>
            <w:tcW w:w="3693" w:type="dxa"/>
            <w:gridSpan w:val="2"/>
            <w:vMerge/>
          </w:tcPr>
          <w:p w14:paraId="61B3D499" w14:textId="77777777" w:rsidR="00B85682" w:rsidRPr="00580220" w:rsidRDefault="00B85682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</w:tbl>
    <w:p w14:paraId="6E024CE5" w14:textId="77777777" w:rsidR="00B32ED8" w:rsidRPr="00A0233D" w:rsidRDefault="00B32ED8" w:rsidP="00D01D54">
      <w:pPr>
        <w:pStyle w:val="Cabealho"/>
        <w:rPr>
          <w:rFonts w:ascii="Calibri" w:hAnsi="Calibri" w:cs="Calibri"/>
          <w:sz w:val="14"/>
          <w:szCs w:val="14"/>
        </w:rPr>
      </w:pPr>
    </w:p>
    <w:p w14:paraId="694CCE99" w14:textId="77777777" w:rsidR="00557610" w:rsidRPr="00557610" w:rsidRDefault="00557610" w:rsidP="00557610">
      <w:pPr>
        <w:pStyle w:val="Cabealho"/>
        <w:pBdr>
          <w:bottom w:val="single" w:sz="4" w:space="1" w:color="auto"/>
        </w:pBdr>
        <w:rPr>
          <w:rFonts w:ascii="Calibri" w:hAnsi="Calibri" w:cs="Calibri"/>
          <w:b/>
          <w:szCs w:val="16"/>
        </w:rPr>
      </w:pPr>
      <w:r>
        <w:rPr>
          <w:rFonts w:ascii="Calibri" w:hAnsi="Calibri" w:cs="Calibri"/>
          <w:b/>
          <w:szCs w:val="16"/>
        </w:rPr>
        <w:t>Observações/anotações</w:t>
      </w:r>
      <w:r w:rsidRPr="00557610">
        <w:rPr>
          <w:rFonts w:ascii="Calibri" w:hAnsi="Calibri" w:cs="Calibri"/>
          <w:b/>
          <w:szCs w:val="16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71"/>
      </w:tblGrid>
      <w:tr w:rsidR="0058677E" w:rsidRPr="00580220" w14:paraId="5ACD811C" w14:textId="77777777" w:rsidTr="00580220">
        <w:trPr>
          <w:trHeight w:val="380"/>
        </w:trPr>
        <w:tc>
          <w:tcPr>
            <w:tcW w:w="10771" w:type="dxa"/>
          </w:tcPr>
          <w:p w14:paraId="429EA284" w14:textId="77777777" w:rsidR="0058677E" w:rsidRPr="00580220" w:rsidRDefault="0058677E" w:rsidP="00A72B1E">
            <w:pPr>
              <w:rPr>
                <w:rFonts w:ascii="Calibri" w:hAnsi="Calibri" w:cs="Calibri"/>
                <w:b/>
                <w:sz w:val="28"/>
              </w:rPr>
            </w:pPr>
          </w:p>
        </w:tc>
      </w:tr>
      <w:tr w:rsidR="0058677E" w:rsidRPr="00580220" w14:paraId="3E8BFC7F" w14:textId="77777777" w:rsidTr="00580220">
        <w:trPr>
          <w:trHeight w:val="380"/>
        </w:trPr>
        <w:tc>
          <w:tcPr>
            <w:tcW w:w="10771" w:type="dxa"/>
          </w:tcPr>
          <w:p w14:paraId="18DF033D" w14:textId="77777777" w:rsidR="0058677E" w:rsidRPr="00580220" w:rsidRDefault="0058677E" w:rsidP="00A72B1E">
            <w:pPr>
              <w:rPr>
                <w:rFonts w:ascii="Calibri" w:hAnsi="Calibri" w:cs="Calibri"/>
                <w:b/>
                <w:sz w:val="28"/>
              </w:rPr>
            </w:pPr>
          </w:p>
        </w:tc>
      </w:tr>
      <w:tr w:rsidR="0058677E" w:rsidRPr="00580220" w14:paraId="2C60C7A1" w14:textId="77777777" w:rsidTr="00580220">
        <w:trPr>
          <w:trHeight w:val="380"/>
        </w:trPr>
        <w:tc>
          <w:tcPr>
            <w:tcW w:w="10771" w:type="dxa"/>
          </w:tcPr>
          <w:p w14:paraId="1B627CF7" w14:textId="77777777" w:rsidR="0058677E" w:rsidRPr="00580220" w:rsidRDefault="0058677E" w:rsidP="00A72B1E">
            <w:pPr>
              <w:rPr>
                <w:rFonts w:ascii="Calibri" w:hAnsi="Calibri" w:cs="Calibri"/>
                <w:b/>
                <w:sz w:val="28"/>
              </w:rPr>
            </w:pPr>
          </w:p>
        </w:tc>
      </w:tr>
      <w:tr w:rsidR="0058677E" w:rsidRPr="00580220" w14:paraId="35B15A0A" w14:textId="77777777" w:rsidTr="00580220">
        <w:trPr>
          <w:trHeight w:val="380"/>
        </w:trPr>
        <w:tc>
          <w:tcPr>
            <w:tcW w:w="10771" w:type="dxa"/>
          </w:tcPr>
          <w:p w14:paraId="17D7324C" w14:textId="77777777" w:rsidR="0058677E" w:rsidRPr="00580220" w:rsidRDefault="0058677E" w:rsidP="00A72B1E">
            <w:pPr>
              <w:rPr>
                <w:rFonts w:ascii="Calibri" w:hAnsi="Calibri" w:cs="Calibri"/>
                <w:b/>
                <w:sz w:val="28"/>
              </w:rPr>
            </w:pPr>
          </w:p>
        </w:tc>
      </w:tr>
      <w:tr w:rsidR="0058677E" w:rsidRPr="00580220" w14:paraId="4A0FA2BD" w14:textId="77777777" w:rsidTr="00580220">
        <w:trPr>
          <w:trHeight w:val="380"/>
        </w:trPr>
        <w:tc>
          <w:tcPr>
            <w:tcW w:w="10771" w:type="dxa"/>
          </w:tcPr>
          <w:p w14:paraId="6FD7EF99" w14:textId="77777777" w:rsidR="0058677E" w:rsidRPr="00580220" w:rsidRDefault="0058677E" w:rsidP="00A72B1E">
            <w:pPr>
              <w:rPr>
                <w:rFonts w:ascii="Calibri" w:hAnsi="Calibri" w:cs="Calibri"/>
                <w:b/>
                <w:sz w:val="28"/>
              </w:rPr>
            </w:pPr>
          </w:p>
        </w:tc>
      </w:tr>
      <w:tr w:rsidR="00A0233D" w:rsidRPr="00580220" w14:paraId="24383147" w14:textId="77777777" w:rsidTr="00580220">
        <w:trPr>
          <w:trHeight w:val="380"/>
        </w:trPr>
        <w:tc>
          <w:tcPr>
            <w:tcW w:w="10771" w:type="dxa"/>
          </w:tcPr>
          <w:p w14:paraId="54E304B3" w14:textId="77777777" w:rsidR="00A0233D" w:rsidRPr="00580220" w:rsidRDefault="00A0233D" w:rsidP="00A72B1E">
            <w:pPr>
              <w:rPr>
                <w:rFonts w:ascii="Calibri" w:hAnsi="Calibri" w:cs="Calibri"/>
                <w:b/>
                <w:sz w:val="28"/>
              </w:rPr>
            </w:pPr>
          </w:p>
        </w:tc>
      </w:tr>
    </w:tbl>
    <w:p w14:paraId="1AC73A00" w14:textId="77777777" w:rsidR="003F5D1B" w:rsidRPr="00557610" w:rsidRDefault="003F5D1B" w:rsidP="003F5D1B">
      <w:pPr>
        <w:pStyle w:val="Cabealho"/>
        <w:pBdr>
          <w:bottom w:val="single" w:sz="4" w:space="1" w:color="auto"/>
        </w:pBdr>
        <w:rPr>
          <w:rFonts w:ascii="Calibri" w:hAnsi="Calibri" w:cs="Calibri"/>
          <w:b/>
          <w:szCs w:val="16"/>
        </w:rPr>
      </w:pPr>
      <w:r>
        <w:rPr>
          <w:rFonts w:ascii="Calibri" w:hAnsi="Calibri" w:cs="Calibri"/>
          <w:b/>
          <w:szCs w:val="16"/>
        </w:rPr>
        <w:lastRenderedPageBreak/>
        <w:t>Componentes e materiais utilizados: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"/>
        <w:gridCol w:w="709"/>
        <w:gridCol w:w="4252"/>
        <w:gridCol w:w="425"/>
        <w:gridCol w:w="709"/>
        <w:gridCol w:w="4284"/>
      </w:tblGrid>
      <w:tr w:rsidR="00580220" w:rsidRPr="00580220" w14:paraId="37B955C4" w14:textId="77777777" w:rsidTr="00580220">
        <w:tc>
          <w:tcPr>
            <w:tcW w:w="392" w:type="dxa"/>
            <w:shd w:val="clear" w:color="auto" w:fill="BFBFBF"/>
          </w:tcPr>
          <w:p w14:paraId="6808D73B" w14:textId="77777777" w:rsidR="00EF7B63" w:rsidRPr="00580220" w:rsidRDefault="00EF7B63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#</w:t>
            </w:r>
          </w:p>
        </w:tc>
        <w:tc>
          <w:tcPr>
            <w:tcW w:w="709" w:type="dxa"/>
            <w:shd w:val="clear" w:color="auto" w:fill="BFBFBF"/>
          </w:tcPr>
          <w:p w14:paraId="3635EC58" w14:textId="77777777" w:rsidR="00EF7B63" w:rsidRPr="00580220" w:rsidRDefault="00EF7B63" w:rsidP="0058677E">
            <w:pPr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Qte</w:t>
            </w:r>
          </w:p>
        </w:tc>
        <w:tc>
          <w:tcPr>
            <w:tcW w:w="4252" w:type="dxa"/>
            <w:shd w:val="clear" w:color="auto" w:fill="BFBFBF"/>
          </w:tcPr>
          <w:p w14:paraId="4DB8B3C0" w14:textId="77777777" w:rsidR="00EF7B63" w:rsidRPr="00580220" w:rsidRDefault="00EF7B63" w:rsidP="0058677E">
            <w:pPr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Descrição</w:t>
            </w:r>
          </w:p>
        </w:tc>
        <w:tc>
          <w:tcPr>
            <w:tcW w:w="425" w:type="dxa"/>
            <w:shd w:val="clear" w:color="auto" w:fill="BFBFBF"/>
          </w:tcPr>
          <w:p w14:paraId="41D4A70A" w14:textId="77777777" w:rsidR="00EF7B63" w:rsidRPr="00580220" w:rsidRDefault="00EF7B63" w:rsidP="0058677E">
            <w:pPr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#</w:t>
            </w:r>
          </w:p>
        </w:tc>
        <w:tc>
          <w:tcPr>
            <w:tcW w:w="709" w:type="dxa"/>
            <w:shd w:val="clear" w:color="auto" w:fill="BFBFBF"/>
          </w:tcPr>
          <w:p w14:paraId="1618FFC1" w14:textId="77777777" w:rsidR="00EF7B63" w:rsidRPr="00580220" w:rsidRDefault="000D291C" w:rsidP="0058677E">
            <w:pPr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Qte</w:t>
            </w:r>
          </w:p>
        </w:tc>
        <w:tc>
          <w:tcPr>
            <w:tcW w:w="4284" w:type="dxa"/>
            <w:shd w:val="clear" w:color="auto" w:fill="BFBFBF"/>
          </w:tcPr>
          <w:p w14:paraId="58184FC6" w14:textId="77777777" w:rsidR="00EF7B63" w:rsidRPr="00580220" w:rsidRDefault="000D291C" w:rsidP="0058677E">
            <w:pPr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Descrição</w:t>
            </w:r>
          </w:p>
        </w:tc>
      </w:tr>
      <w:tr w:rsidR="00580220" w:rsidRPr="00580220" w14:paraId="7CD909CE" w14:textId="77777777" w:rsidTr="00580220">
        <w:trPr>
          <w:trHeight w:val="383"/>
        </w:trPr>
        <w:tc>
          <w:tcPr>
            <w:tcW w:w="392" w:type="dxa"/>
          </w:tcPr>
          <w:p w14:paraId="5C1C1D30" w14:textId="77777777" w:rsidR="000D291C" w:rsidRPr="00580220" w:rsidRDefault="000D291C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3D98A43D" w14:textId="77777777" w:rsidR="000D291C" w:rsidRPr="00580220" w:rsidRDefault="000D291C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23E17DEC" w14:textId="77777777" w:rsidR="000D291C" w:rsidRPr="00580220" w:rsidRDefault="00EC14C6" w:rsidP="0058677E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ARDUINO</w:t>
            </w:r>
          </w:p>
        </w:tc>
        <w:tc>
          <w:tcPr>
            <w:tcW w:w="425" w:type="dxa"/>
          </w:tcPr>
          <w:p w14:paraId="1CA87E55" w14:textId="77777777" w:rsidR="000D291C" w:rsidRPr="00580220" w:rsidRDefault="00EC14C6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21</w:t>
            </w:r>
          </w:p>
        </w:tc>
        <w:tc>
          <w:tcPr>
            <w:tcW w:w="709" w:type="dxa"/>
          </w:tcPr>
          <w:p w14:paraId="0703542E" w14:textId="77777777" w:rsidR="000D291C" w:rsidRPr="00580220" w:rsidRDefault="000D291C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25C11F43" w14:textId="77777777" w:rsidR="000D291C" w:rsidRPr="00580220" w:rsidRDefault="000D291C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3741B249" w14:textId="77777777" w:rsidTr="00580220">
        <w:trPr>
          <w:trHeight w:val="383"/>
        </w:trPr>
        <w:tc>
          <w:tcPr>
            <w:tcW w:w="392" w:type="dxa"/>
          </w:tcPr>
          <w:p w14:paraId="2D5A1414" w14:textId="77777777" w:rsidR="00DD098E" w:rsidRPr="00580220" w:rsidRDefault="00DD098E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</w:t>
            </w:r>
          </w:p>
        </w:tc>
        <w:tc>
          <w:tcPr>
            <w:tcW w:w="709" w:type="dxa"/>
          </w:tcPr>
          <w:p w14:paraId="73C12100" w14:textId="77777777" w:rsidR="00DD098E" w:rsidRPr="00580220" w:rsidRDefault="00DD098E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531BDFC1" w14:textId="77777777" w:rsidR="00DD098E" w:rsidRPr="00580220" w:rsidRDefault="00EC14C6" w:rsidP="0058677E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MICROCONTROLADOR PIC</w:t>
            </w:r>
          </w:p>
        </w:tc>
        <w:tc>
          <w:tcPr>
            <w:tcW w:w="425" w:type="dxa"/>
          </w:tcPr>
          <w:p w14:paraId="6F63D889" w14:textId="77777777" w:rsidR="00DD098E" w:rsidRPr="00580220" w:rsidRDefault="00EC14C6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22</w:t>
            </w:r>
          </w:p>
        </w:tc>
        <w:tc>
          <w:tcPr>
            <w:tcW w:w="709" w:type="dxa"/>
          </w:tcPr>
          <w:p w14:paraId="6476EF69" w14:textId="77777777" w:rsidR="00DD098E" w:rsidRPr="00580220" w:rsidRDefault="00DD098E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41CB81DC" w14:textId="77777777" w:rsidR="00DD098E" w:rsidRPr="00580220" w:rsidRDefault="00DD098E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0BA26FCB" w14:textId="77777777" w:rsidTr="00580220">
        <w:trPr>
          <w:trHeight w:val="383"/>
        </w:trPr>
        <w:tc>
          <w:tcPr>
            <w:tcW w:w="392" w:type="dxa"/>
          </w:tcPr>
          <w:p w14:paraId="6E615A6E" w14:textId="77777777" w:rsidR="00DD098E" w:rsidRPr="00580220" w:rsidRDefault="00DD098E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3</w:t>
            </w:r>
          </w:p>
        </w:tc>
        <w:tc>
          <w:tcPr>
            <w:tcW w:w="709" w:type="dxa"/>
          </w:tcPr>
          <w:p w14:paraId="27D72BD8" w14:textId="77777777" w:rsidR="00DD098E" w:rsidRPr="00580220" w:rsidRDefault="00DD098E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04B9B6F1" w14:textId="77777777" w:rsidR="00DD098E" w:rsidRPr="00580220" w:rsidRDefault="00EC14C6" w:rsidP="0058677E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PROTOBOARD</w:t>
            </w:r>
          </w:p>
        </w:tc>
        <w:tc>
          <w:tcPr>
            <w:tcW w:w="425" w:type="dxa"/>
          </w:tcPr>
          <w:p w14:paraId="63ABFB3D" w14:textId="77777777" w:rsidR="00DD098E" w:rsidRPr="00580220" w:rsidRDefault="00EC14C6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23</w:t>
            </w:r>
          </w:p>
        </w:tc>
        <w:tc>
          <w:tcPr>
            <w:tcW w:w="709" w:type="dxa"/>
          </w:tcPr>
          <w:p w14:paraId="57D23C22" w14:textId="77777777" w:rsidR="00DD098E" w:rsidRPr="00580220" w:rsidRDefault="00DD098E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3759D08D" w14:textId="77777777" w:rsidR="00DD098E" w:rsidRPr="00580220" w:rsidRDefault="00DD098E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5B869414" w14:textId="77777777" w:rsidTr="00580220">
        <w:trPr>
          <w:trHeight w:val="383"/>
        </w:trPr>
        <w:tc>
          <w:tcPr>
            <w:tcW w:w="392" w:type="dxa"/>
          </w:tcPr>
          <w:p w14:paraId="71A7658E" w14:textId="77777777" w:rsidR="00DD098E" w:rsidRPr="00580220" w:rsidRDefault="00DD098E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4</w:t>
            </w:r>
          </w:p>
        </w:tc>
        <w:tc>
          <w:tcPr>
            <w:tcW w:w="709" w:type="dxa"/>
          </w:tcPr>
          <w:p w14:paraId="3DEFFC3C" w14:textId="77777777" w:rsidR="00DD098E" w:rsidRPr="00580220" w:rsidRDefault="00DD098E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3AAC692E" w14:textId="77777777" w:rsidR="00DD098E" w:rsidRPr="00580220" w:rsidRDefault="00EC14C6" w:rsidP="0058677E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RESISTOR</w:t>
            </w:r>
            <w:r w:rsidR="000F0500" w:rsidRPr="00580220">
              <w:rPr>
                <w:rFonts w:ascii="Calibri" w:hAnsi="Calibri" w:cs="Calibri"/>
                <w:noProof/>
              </w:rPr>
              <w:t xml:space="preserve"> 220R</w:t>
            </w:r>
          </w:p>
        </w:tc>
        <w:tc>
          <w:tcPr>
            <w:tcW w:w="425" w:type="dxa"/>
          </w:tcPr>
          <w:p w14:paraId="034BEC52" w14:textId="77777777" w:rsidR="00DD098E" w:rsidRPr="00580220" w:rsidRDefault="00EC14C6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24</w:t>
            </w:r>
          </w:p>
        </w:tc>
        <w:tc>
          <w:tcPr>
            <w:tcW w:w="709" w:type="dxa"/>
          </w:tcPr>
          <w:p w14:paraId="12B5BAC4" w14:textId="77777777" w:rsidR="00DD098E" w:rsidRPr="00580220" w:rsidRDefault="00DD098E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60CAB4CA" w14:textId="77777777" w:rsidR="00DD098E" w:rsidRPr="00580220" w:rsidRDefault="00DD098E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06513DE1" w14:textId="77777777" w:rsidTr="00580220">
        <w:trPr>
          <w:trHeight w:val="383"/>
        </w:trPr>
        <w:tc>
          <w:tcPr>
            <w:tcW w:w="392" w:type="dxa"/>
          </w:tcPr>
          <w:p w14:paraId="54EBB648" w14:textId="77777777" w:rsidR="00DD098E" w:rsidRPr="00580220" w:rsidRDefault="00DD098E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5</w:t>
            </w:r>
          </w:p>
        </w:tc>
        <w:tc>
          <w:tcPr>
            <w:tcW w:w="709" w:type="dxa"/>
          </w:tcPr>
          <w:p w14:paraId="71BCBB06" w14:textId="77777777" w:rsidR="00DD098E" w:rsidRPr="00580220" w:rsidRDefault="00DD098E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705FD155" w14:textId="77777777" w:rsidR="00DD098E" w:rsidRPr="00580220" w:rsidRDefault="000F0500" w:rsidP="0058677E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RESISTOR 10K</w:t>
            </w:r>
          </w:p>
        </w:tc>
        <w:tc>
          <w:tcPr>
            <w:tcW w:w="425" w:type="dxa"/>
          </w:tcPr>
          <w:p w14:paraId="26EEA955" w14:textId="77777777" w:rsidR="00DD098E" w:rsidRPr="00580220" w:rsidRDefault="00EC14C6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25</w:t>
            </w:r>
          </w:p>
        </w:tc>
        <w:tc>
          <w:tcPr>
            <w:tcW w:w="709" w:type="dxa"/>
          </w:tcPr>
          <w:p w14:paraId="2CE2FAAC" w14:textId="77777777" w:rsidR="00DD098E" w:rsidRPr="00580220" w:rsidRDefault="00DD098E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1AB75554" w14:textId="77777777" w:rsidR="00DD098E" w:rsidRPr="00580220" w:rsidRDefault="00DD098E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01EC263D" w14:textId="77777777" w:rsidTr="00580220">
        <w:trPr>
          <w:trHeight w:val="383"/>
        </w:trPr>
        <w:tc>
          <w:tcPr>
            <w:tcW w:w="392" w:type="dxa"/>
          </w:tcPr>
          <w:p w14:paraId="75BF835A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6</w:t>
            </w:r>
          </w:p>
        </w:tc>
        <w:tc>
          <w:tcPr>
            <w:tcW w:w="709" w:type="dxa"/>
          </w:tcPr>
          <w:p w14:paraId="4F1F10C0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75D275BB" w14:textId="77777777" w:rsidR="000F0500" w:rsidRPr="00580220" w:rsidRDefault="000F0500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 xml:space="preserve">LED </w:t>
            </w:r>
          </w:p>
        </w:tc>
        <w:tc>
          <w:tcPr>
            <w:tcW w:w="425" w:type="dxa"/>
          </w:tcPr>
          <w:p w14:paraId="25FB7AED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26</w:t>
            </w:r>
          </w:p>
        </w:tc>
        <w:tc>
          <w:tcPr>
            <w:tcW w:w="709" w:type="dxa"/>
          </w:tcPr>
          <w:p w14:paraId="3BA79078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265E122E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710F6B6A" w14:textId="77777777" w:rsidTr="00580220">
        <w:trPr>
          <w:trHeight w:val="383"/>
        </w:trPr>
        <w:tc>
          <w:tcPr>
            <w:tcW w:w="392" w:type="dxa"/>
          </w:tcPr>
          <w:p w14:paraId="5B839620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7</w:t>
            </w:r>
          </w:p>
        </w:tc>
        <w:tc>
          <w:tcPr>
            <w:tcW w:w="709" w:type="dxa"/>
          </w:tcPr>
          <w:p w14:paraId="62232AA8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7A28687D" w14:textId="77777777" w:rsidR="000F0500" w:rsidRPr="00580220" w:rsidRDefault="000F0500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CHAVE TÁCTIL</w:t>
            </w:r>
          </w:p>
        </w:tc>
        <w:tc>
          <w:tcPr>
            <w:tcW w:w="425" w:type="dxa"/>
          </w:tcPr>
          <w:p w14:paraId="7B3D6E1B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27</w:t>
            </w:r>
          </w:p>
        </w:tc>
        <w:tc>
          <w:tcPr>
            <w:tcW w:w="709" w:type="dxa"/>
          </w:tcPr>
          <w:p w14:paraId="7EB5F4D2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257E159A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354D745F" w14:textId="77777777" w:rsidTr="00580220">
        <w:trPr>
          <w:trHeight w:val="383"/>
        </w:trPr>
        <w:tc>
          <w:tcPr>
            <w:tcW w:w="392" w:type="dxa"/>
          </w:tcPr>
          <w:p w14:paraId="7798C3BB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8</w:t>
            </w:r>
          </w:p>
        </w:tc>
        <w:tc>
          <w:tcPr>
            <w:tcW w:w="709" w:type="dxa"/>
          </w:tcPr>
          <w:p w14:paraId="3A99D173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3A04EDA3" w14:textId="77777777" w:rsidR="000F0500" w:rsidRPr="00580220" w:rsidRDefault="000F0500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DISPLAY 7 SEGMENTOS</w:t>
            </w:r>
          </w:p>
        </w:tc>
        <w:tc>
          <w:tcPr>
            <w:tcW w:w="425" w:type="dxa"/>
          </w:tcPr>
          <w:p w14:paraId="6A1D5D47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28</w:t>
            </w:r>
          </w:p>
        </w:tc>
        <w:tc>
          <w:tcPr>
            <w:tcW w:w="709" w:type="dxa"/>
          </w:tcPr>
          <w:p w14:paraId="03906F8C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5713FFE9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2B61F4DF" w14:textId="77777777" w:rsidTr="00580220">
        <w:trPr>
          <w:trHeight w:val="383"/>
        </w:trPr>
        <w:tc>
          <w:tcPr>
            <w:tcW w:w="392" w:type="dxa"/>
          </w:tcPr>
          <w:p w14:paraId="77763B79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9</w:t>
            </w:r>
          </w:p>
        </w:tc>
        <w:tc>
          <w:tcPr>
            <w:tcW w:w="709" w:type="dxa"/>
          </w:tcPr>
          <w:p w14:paraId="0DD47E6E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2C0303F9" w14:textId="77777777" w:rsidR="000F0500" w:rsidRPr="00580220" w:rsidRDefault="000F0500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DISPLAY LCD</w:t>
            </w:r>
          </w:p>
        </w:tc>
        <w:tc>
          <w:tcPr>
            <w:tcW w:w="425" w:type="dxa"/>
          </w:tcPr>
          <w:p w14:paraId="0ABC4246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29</w:t>
            </w:r>
          </w:p>
        </w:tc>
        <w:tc>
          <w:tcPr>
            <w:tcW w:w="709" w:type="dxa"/>
          </w:tcPr>
          <w:p w14:paraId="73473099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0D204E21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10F696D5" w14:textId="77777777" w:rsidTr="00580220">
        <w:trPr>
          <w:trHeight w:val="383"/>
        </w:trPr>
        <w:tc>
          <w:tcPr>
            <w:tcW w:w="392" w:type="dxa"/>
          </w:tcPr>
          <w:p w14:paraId="67FBE148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10</w:t>
            </w:r>
          </w:p>
        </w:tc>
        <w:tc>
          <w:tcPr>
            <w:tcW w:w="709" w:type="dxa"/>
          </w:tcPr>
          <w:p w14:paraId="44FE71EE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70658B14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" w:type="dxa"/>
          </w:tcPr>
          <w:p w14:paraId="02957362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30</w:t>
            </w:r>
          </w:p>
        </w:tc>
        <w:tc>
          <w:tcPr>
            <w:tcW w:w="709" w:type="dxa"/>
          </w:tcPr>
          <w:p w14:paraId="3A78267B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2E691926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3038C904" w14:textId="77777777" w:rsidTr="00580220">
        <w:trPr>
          <w:trHeight w:val="383"/>
        </w:trPr>
        <w:tc>
          <w:tcPr>
            <w:tcW w:w="392" w:type="dxa"/>
          </w:tcPr>
          <w:p w14:paraId="5F051C8E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11</w:t>
            </w:r>
          </w:p>
        </w:tc>
        <w:tc>
          <w:tcPr>
            <w:tcW w:w="709" w:type="dxa"/>
          </w:tcPr>
          <w:p w14:paraId="62254FBF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4C713C43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" w:type="dxa"/>
          </w:tcPr>
          <w:p w14:paraId="2F21A311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31</w:t>
            </w:r>
          </w:p>
        </w:tc>
        <w:tc>
          <w:tcPr>
            <w:tcW w:w="709" w:type="dxa"/>
          </w:tcPr>
          <w:p w14:paraId="38799D04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2C897420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5CE65FA1" w14:textId="77777777" w:rsidTr="00580220">
        <w:trPr>
          <w:trHeight w:val="383"/>
        </w:trPr>
        <w:tc>
          <w:tcPr>
            <w:tcW w:w="392" w:type="dxa"/>
          </w:tcPr>
          <w:p w14:paraId="0D846CAF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12</w:t>
            </w:r>
          </w:p>
        </w:tc>
        <w:tc>
          <w:tcPr>
            <w:tcW w:w="709" w:type="dxa"/>
          </w:tcPr>
          <w:p w14:paraId="2C4A1AF7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31F941B5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" w:type="dxa"/>
          </w:tcPr>
          <w:p w14:paraId="425A9DA3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32</w:t>
            </w:r>
          </w:p>
        </w:tc>
        <w:tc>
          <w:tcPr>
            <w:tcW w:w="709" w:type="dxa"/>
          </w:tcPr>
          <w:p w14:paraId="295E4ABC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2165E3F1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07DAE5A2" w14:textId="77777777" w:rsidTr="00580220">
        <w:trPr>
          <w:trHeight w:val="383"/>
        </w:trPr>
        <w:tc>
          <w:tcPr>
            <w:tcW w:w="392" w:type="dxa"/>
          </w:tcPr>
          <w:p w14:paraId="0CEF7D7B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13</w:t>
            </w:r>
          </w:p>
        </w:tc>
        <w:tc>
          <w:tcPr>
            <w:tcW w:w="709" w:type="dxa"/>
          </w:tcPr>
          <w:p w14:paraId="5AAD90ED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4F9DCB9C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" w:type="dxa"/>
          </w:tcPr>
          <w:p w14:paraId="7398EEA5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33</w:t>
            </w:r>
          </w:p>
        </w:tc>
        <w:tc>
          <w:tcPr>
            <w:tcW w:w="709" w:type="dxa"/>
          </w:tcPr>
          <w:p w14:paraId="4D081B03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4B0131A8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378A2537" w14:textId="77777777" w:rsidTr="00580220">
        <w:trPr>
          <w:trHeight w:val="383"/>
        </w:trPr>
        <w:tc>
          <w:tcPr>
            <w:tcW w:w="392" w:type="dxa"/>
          </w:tcPr>
          <w:p w14:paraId="73A82508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14</w:t>
            </w:r>
          </w:p>
        </w:tc>
        <w:tc>
          <w:tcPr>
            <w:tcW w:w="709" w:type="dxa"/>
          </w:tcPr>
          <w:p w14:paraId="14A1920E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156CD72A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" w:type="dxa"/>
          </w:tcPr>
          <w:p w14:paraId="0B8722F4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34</w:t>
            </w:r>
          </w:p>
        </w:tc>
        <w:tc>
          <w:tcPr>
            <w:tcW w:w="709" w:type="dxa"/>
          </w:tcPr>
          <w:p w14:paraId="5A54A30F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7C006E08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50DAD0DB" w14:textId="77777777" w:rsidTr="00580220">
        <w:trPr>
          <w:trHeight w:val="383"/>
        </w:trPr>
        <w:tc>
          <w:tcPr>
            <w:tcW w:w="392" w:type="dxa"/>
          </w:tcPr>
          <w:p w14:paraId="49C26FA5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15</w:t>
            </w:r>
          </w:p>
        </w:tc>
        <w:tc>
          <w:tcPr>
            <w:tcW w:w="709" w:type="dxa"/>
          </w:tcPr>
          <w:p w14:paraId="4341DD6A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50D8087E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" w:type="dxa"/>
          </w:tcPr>
          <w:p w14:paraId="0ACAB393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35</w:t>
            </w:r>
          </w:p>
        </w:tc>
        <w:tc>
          <w:tcPr>
            <w:tcW w:w="709" w:type="dxa"/>
          </w:tcPr>
          <w:p w14:paraId="1D57D42A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4D7306DB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2AECA31D" w14:textId="77777777" w:rsidTr="00580220">
        <w:trPr>
          <w:trHeight w:val="383"/>
        </w:trPr>
        <w:tc>
          <w:tcPr>
            <w:tcW w:w="392" w:type="dxa"/>
          </w:tcPr>
          <w:p w14:paraId="758B3E77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16</w:t>
            </w:r>
          </w:p>
        </w:tc>
        <w:tc>
          <w:tcPr>
            <w:tcW w:w="709" w:type="dxa"/>
          </w:tcPr>
          <w:p w14:paraId="79E8646C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6361738D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" w:type="dxa"/>
          </w:tcPr>
          <w:p w14:paraId="2C9ACCDA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36</w:t>
            </w:r>
          </w:p>
        </w:tc>
        <w:tc>
          <w:tcPr>
            <w:tcW w:w="709" w:type="dxa"/>
          </w:tcPr>
          <w:p w14:paraId="49B19EDC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3E284BB1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4800747C" w14:textId="77777777" w:rsidTr="00580220">
        <w:trPr>
          <w:trHeight w:val="383"/>
        </w:trPr>
        <w:tc>
          <w:tcPr>
            <w:tcW w:w="392" w:type="dxa"/>
          </w:tcPr>
          <w:p w14:paraId="533A52E5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17</w:t>
            </w:r>
          </w:p>
        </w:tc>
        <w:tc>
          <w:tcPr>
            <w:tcW w:w="709" w:type="dxa"/>
          </w:tcPr>
          <w:p w14:paraId="7F8B0057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1299120E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" w:type="dxa"/>
          </w:tcPr>
          <w:p w14:paraId="15564DB9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37</w:t>
            </w:r>
          </w:p>
        </w:tc>
        <w:tc>
          <w:tcPr>
            <w:tcW w:w="709" w:type="dxa"/>
          </w:tcPr>
          <w:p w14:paraId="2AF0733F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658204D6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550F551E" w14:textId="77777777" w:rsidTr="00580220">
        <w:trPr>
          <w:trHeight w:val="383"/>
        </w:trPr>
        <w:tc>
          <w:tcPr>
            <w:tcW w:w="392" w:type="dxa"/>
          </w:tcPr>
          <w:p w14:paraId="5481A4B8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18</w:t>
            </w:r>
          </w:p>
        </w:tc>
        <w:tc>
          <w:tcPr>
            <w:tcW w:w="709" w:type="dxa"/>
          </w:tcPr>
          <w:p w14:paraId="0C99015C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64D5EA15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" w:type="dxa"/>
          </w:tcPr>
          <w:p w14:paraId="7D82024A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38</w:t>
            </w:r>
          </w:p>
        </w:tc>
        <w:tc>
          <w:tcPr>
            <w:tcW w:w="709" w:type="dxa"/>
          </w:tcPr>
          <w:p w14:paraId="7F9EC8D7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098BD8F8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783C32D7" w14:textId="77777777" w:rsidTr="00580220">
        <w:trPr>
          <w:trHeight w:val="383"/>
        </w:trPr>
        <w:tc>
          <w:tcPr>
            <w:tcW w:w="392" w:type="dxa"/>
          </w:tcPr>
          <w:p w14:paraId="4841547D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19</w:t>
            </w:r>
          </w:p>
        </w:tc>
        <w:tc>
          <w:tcPr>
            <w:tcW w:w="709" w:type="dxa"/>
          </w:tcPr>
          <w:p w14:paraId="0D530B2B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45E0163C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" w:type="dxa"/>
          </w:tcPr>
          <w:p w14:paraId="40C1DCAE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39</w:t>
            </w:r>
          </w:p>
        </w:tc>
        <w:tc>
          <w:tcPr>
            <w:tcW w:w="709" w:type="dxa"/>
          </w:tcPr>
          <w:p w14:paraId="683BD3BA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5A368293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74F6952C" w14:textId="77777777" w:rsidTr="00580220">
        <w:trPr>
          <w:trHeight w:val="383"/>
        </w:trPr>
        <w:tc>
          <w:tcPr>
            <w:tcW w:w="392" w:type="dxa"/>
          </w:tcPr>
          <w:p w14:paraId="38776275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20</w:t>
            </w:r>
          </w:p>
        </w:tc>
        <w:tc>
          <w:tcPr>
            <w:tcW w:w="709" w:type="dxa"/>
          </w:tcPr>
          <w:p w14:paraId="57090230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0FA5C38E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" w:type="dxa"/>
          </w:tcPr>
          <w:p w14:paraId="654BE970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40</w:t>
            </w:r>
          </w:p>
        </w:tc>
        <w:tc>
          <w:tcPr>
            <w:tcW w:w="709" w:type="dxa"/>
          </w:tcPr>
          <w:p w14:paraId="2C475923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48335953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</w:tbl>
    <w:p w14:paraId="32C5B8E3" w14:textId="77777777" w:rsidR="001A544D" w:rsidRPr="00580220" w:rsidRDefault="001A544D" w:rsidP="001A544D">
      <w:pPr>
        <w:rPr>
          <w:rFonts w:ascii="Calibri" w:hAnsi="Calibri" w:cs="Calibri"/>
          <w:sz w:val="14"/>
          <w:szCs w:val="14"/>
        </w:rPr>
      </w:pPr>
    </w:p>
    <w:p w14:paraId="6652B8B3" w14:textId="77777777" w:rsidR="001A544D" w:rsidRPr="00580220" w:rsidRDefault="001A544D" w:rsidP="00EC14C6">
      <w:pPr>
        <w:pBdr>
          <w:bottom w:val="single" w:sz="4" w:space="1" w:color="auto"/>
        </w:pBdr>
        <w:rPr>
          <w:rFonts w:ascii="Calibri" w:hAnsi="Calibri" w:cs="Calibri"/>
          <w:b/>
        </w:rPr>
      </w:pPr>
      <w:r w:rsidRPr="00580220">
        <w:rPr>
          <w:rFonts w:ascii="Calibri" w:hAnsi="Calibri" w:cs="Calibri"/>
          <w:b/>
        </w:rPr>
        <w:t>Equipamentos e materiais de laboratório</w:t>
      </w:r>
      <w:r w:rsidR="005F2E86">
        <w:rPr>
          <w:rFonts w:ascii="Calibri" w:hAnsi="Calibri" w:cs="Calibri"/>
          <w:b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"/>
        <w:gridCol w:w="709"/>
        <w:gridCol w:w="4252"/>
        <w:gridCol w:w="425"/>
        <w:gridCol w:w="709"/>
        <w:gridCol w:w="4284"/>
      </w:tblGrid>
      <w:tr w:rsidR="00580220" w:rsidRPr="00580220" w14:paraId="4BF0D158" w14:textId="77777777" w:rsidTr="00580220">
        <w:tc>
          <w:tcPr>
            <w:tcW w:w="392" w:type="dxa"/>
            <w:shd w:val="clear" w:color="auto" w:fill="BFBFBF"/>
          </w:tcPr>
          <w:p w14:paraId="0E849BDF" w14:textId="77777777" w:rsidR="001A544D" w:rsidRPr="00580220" w:rsidRDefault="001A544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#</w:t>
            </w:r>
          </w:p>
        </w:tc>
        <w:tc>
          <w:tcPr>
            <w:tcW w:w="709" w:type="dxa"/>
            <w:shd w:val="clear" w:color="auto" w:fill="BFBFBF"/>
          </w:tcPr>
          <w:p w14:paraId="105C829F" w14:textId="77777777" w:rsidR="001A544D" w:rsidRPr="00580220" w:rsidRDefault="001A544D" w:rsidP="00FF534D">
            <w:pPr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Qte</w:t>
            </w:r>
          </w:p>
        </w:tc>
        <w:tc>
          <w:tcPr>
            <w:tcW w:w="4252" w:type="dxa"/>
            <w:shd w:val="clear" w:color="auto" w:fill="BFBFBF"/>
          </w:tcPr>
          <w:p w14:paraId="480BC19D" w14:textId="77777777" w:rsidR="001A544D" w:rsidRPr="00580220" w:rsidRDefault="001A544D" w:rsidP="00FF534D">
            <w:pPr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Descrição</w:t>
            </w:r>
          </w:p>
        </w:tc>
        <w:tc>
          <w:tcPr>
            <w:tcW w:w="425" w:type="dxa"/>
            <w:shd w:val="clear" w:color="auto" w:fill="BFBFBF"/>
          </w:tcPr>
          <w:p w14:paraId="060F7230" w14:textId="77777777" w:rsidR="001A544D" w:rsidRPr="00580220" w:rsidRDefault="001A544D" w:rsidP="00FF534D">
            <w:pPr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#</w:t>
            </w:r>
          </w:p>
        </w:tc>
        <w:tc>
          <w:tcPr>
            <w:tcW w:w="709" w:type="dxa"/>
            <w:shd w:val="clear" w:color="auto" w:fill="BFBFBF"/>
          </w:tcPr>
          <w:p w14:paraId="199C6039" w14:textId="77777777" w:rsidR="001A544D" w:rsidRPr="00580220" w:rsidRDefault="001A544D" w:rsidP="00FF534D">
            <w:pPr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Qte</w:t>
            </w:r>
          </w:p>
        </w:tc>
        <w:tc>
          <w:tcPr>
            <w:tcW w:w="4284" w:type="dxa"/>
            <w:shd w:val="clear" w:color="auto" w:fill="BFBFBF"/>
          </w:tcPr>
          <w:p w14:paraId="1F243ACF" w14:textId="77777777" w:rsidR="001A544D" w:rsidRPr="00580220" w:rsidRDefault="001A544D" w:rsidP="00FF534D">
            <w:pPr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Descrição</w:t>
            </w:r>
          </w:p>
        </w:tc>
      </w:tr>
      <w:tr w:rsidR="00580220" w:rsidRPr="00580220" w14:paraId="1470FD7F" w14:textId="77777777" w:rsidTr="00580220">
        <w:trPr>
          <w:trHeight w:val="383"/>
        </w:trPr>
        <w:tc>
          <w:tcPr>
            <w:tcW w:w="392" w:type="dxa"/>
          </w:tcPr>
          <w:p w14:paraId="709BF502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2A1337FA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3E573B2D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COMPUTADOR PC</w:t>
            </w:r>
          </w:p>
        </w:tc>
        <w:tc>
          <w:tcPr>
            <w:tcW w:w="425" w:type="dxa"/>
          </w:tcPr>
          <w:p w14:paraId="33860085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13</w:t>
            </w:r>
          </w:p>
        </w:tc>
        <w:tc>
          <w:tcPr>
            <w:tcW w:w="709" w:type="dxa"/>
          </w:tcPr>
          <w:p w14:paraId="36CEB99F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33B3D14B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FIOS</w:t>
            </w:r>
          </w:p>
        </w:tc>
      </w:tr>
      <w:tr w:rsidR="00580220" w:rsidRPr="00580220" w14:paraId="2B14DBFB" w14:textId="77777777" w:rsidTr="00580220">
        <w:trPr>
          <w:trHeight w:val="383"/>
        </w:trPr>
        <w:tc>
          <w:tcPr>
            <w:tcW w:w="392" w:type="dxa"/>
          </w:tcPr>
          <w:p w14:paraId="4DB99D0B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</w:t>
            </w:r>
          </w:p>
        </w:tc>
        <w:tc>
          <w:tcPr>
            <w:tcW w:w="709" w:type="dxa"/>
          </w:tcPr>
          <w:p w14:paraId="64CA99C4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4B79EE30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FONTE DE ALIMENTAÇÃO</w:t>
            </w:r>
          </w:p>
        </w:tc>
        <w:tc>
          <w:tcPr>
            <w:tcW w:w="425" w:type="dxa"/>
          </w:tcPr>
          <w:p w14:paraId="1FB37630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14</w:t>
            </w:r>
          </w:p>
        </w:tc>
        <w:tc>
          <w:tcPr>
            <w:tcW w:w="709" w:type="dxa"/>
          </w:tcPr>
          <w:p w14:paraId="42C9E59B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567A40CD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SHIELD ARDUINO</w:t>
            </w:r>
          </w:p>
        </w:tc>
      </w:tr>
      <w:tr w:rsidR="00580220" w:rsidRPr="00580220" w14:paraId="1A7520EC" w14:textId="77777777" w:rsidTr="00580220">
        <w:trPr>
          <w:trHeight w:val="383"/>
        </w:trPr>
        <w:tc>
          <w:tcPr>
            <w:tcW w:w="392" w:type="dxa"/>
          </w:tcPr>
          <w:p w14:paraId="5A47E80D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3</w:t>
            </w:r>
          </w:p>
        </w:tc>
        <w:tc>
          <w:tcPr>
            <w:tcW w:w="709" w:type="dxa"/>
          </w:tcPr>
          <w:p w14:paraId="139E1996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33484152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CAIXA DE FERRAMENTAS</w:t>
            </w:r>
          </w:p>
        </w:tc>
        <w:tc>
          <w:tcPr>
            <w:tcW w:w="425" w:type="dxa"/>
          </w:tcPr>
          <w:p w14:paraId="75FEB89C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15</w:t>
            </w:r>
          </w:p>
        </w:tc>
        <w:tc>
          <w:tcPr>
            <w:tcW w:w="709" w:type="dxa"/>
          </w:tcPr>
          <w:p w14:paraId="47FD1FFF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54C1660F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</w:p>
        </w:tc>
      </w:tr>
      <w:tr w:rsidR="00580220" w:rsidRPr="00580220" w14:paraId="3F77D203" w14:textId="77777777" w:rsidTr="00580220">
        <w:trPr>
          <w:trHeight w:val="383"/>
        </w:trPr>
        <w:tc>
          <w:tcPr>
            <w:tcW w:w="392" w:type="dxa"/>
          </w:tcPr>
          <w:p w14:paraId="1A7CBE8D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4</w:t>
            </w:r>
          </w:p>
        </w:tc>
        <w:tc>
          <w:tcPr>
            <w:tcW w:w="709" w:type="dxa"/>
          </w:tcPr>
          <w:p w14:paraId="3EA6DF45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22D02ED0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MULTÍMETRO</w:t>
            </w:r>
          </w:p>
        </w:tc>
        <w:tc>
          <w:tcPr>
            <w:tcW w:w="425" w:type="dxa"/>
          </w:tcPr>
          <w:p w14:paraId="27A0A5C0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16</w:t>
            </w:r>
          </w:p>
        </w:tc>
        <w:tc>
          <w:tcPr>
            <w:tcW w:w="709" w:type="dxa"/>
          </w:tcPr>
          <w:p w14:paraId="59037577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74BE3157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</w:p>
        </w:tc>
      </w:tr>
      <w:tr w:rsidR="00580220" w:rsidRPr="00580220" w14:paraId="5CF9E133" w14:textId="77777777" w:rsidTr="00580220">
        <w:trPr>
          <w:trHeight w:val="383"/>
        </w:trPr>
        <w:tc>
          <w:tcPr>
            <w:tcW w:w="392" w:type="dxa"/>
          </w:tcPr>
          <w:p w14:paraId="72C09D38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5</w:t>
            </w:r>
          </w:p>
        </w:tc>
        <w:tc>
          <w:tcPr>
            <w:tcW w:w="709" w:type="dxa"/>
          </w:tcPr>
          <w:p w14:paraId="625C6F45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0F2582B6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GRAVADOR DE MICROCONTROLADOR</w:t>
            </w:r>
          </w:p>
        </w:tc>
        <w:tc>
          <w:tcPr>
            <w:tcW w:w="425" w:type="dxa"/>
          </w:tcPr>
          <w:p w14:paraId="2D142F06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17</w:t>
            </w:r>
          </w:p>
        </w:tc>
        <w:tc>
          <w:tcPr>
            <w:tcW w:w="709" w:type="dxa"/>
          </w:tcPr>
          <w:p w14:paraId="7A5CC7C7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54690BE3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</w:p>
        </w:tc>
      </w:tr>
      <w:tr w:rsidR="00580220" w:rsidRPr="00580220" w14:paraId="008A5E2E" w14:textId="77777777" w:rsidTr="00580220">
        <w:trPr>
          <w:trHeight w:val="383"/>
        </w:trPr>
        <w:tc>
          <w:tcPr>
            <w:tcW w:w="392" w:type="dxa"/>
          </w:tcPr>
          <w:p w14:paraId="79414448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6</w:t>
            </w:r>
          </w:p>
        </w:tc>
        <w:tc>
          <w:tcPr>
            <w:tcW w:w="709" w:type="dxa"/>
          </w:tcPr>
          <w:p w14:paraId="57E5676E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16BDC8BF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 xml:space="preserve">CLP – MODELO </w:t>
            </w:r>
            <w:r w:rsidRPr="00580220">
              <w:rPr>
                <w:rFonts w:ascii="Calibri" w:hAnsi="Calibri" w:cs="Calibri"/>
                <w:noProof/>
              </w:rPr>
              <w:sym w:font="Wingdings" w:char="F0E0"/>
            </w:r>
          </w:p>
        </w:tc>
        <w:tc>
          <w:tcPr>
            <w:tcW w:w="425" w:type="dxa"/>
          </w:tcPr>
          <w:p w14:paraId="09CAFC71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18</w:t>
            </w:r>
          </w:p>
        </w:tc>
        <w:tc>
          <w:tcPr>
            <w:tcW w:w="709" w:type="dxa"/>
          </w:tcPr>
          <w:p w14:paraId="4B431F3E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69125D18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</w:p>
        </w:tc>
      </w:tr>
      <w:tr w:rsidR="00580220" w:rsidRPr="00580220" w14:paraId="2892FB11" w14:textId="77777777" w:rsidTr="00580220">
        <w:trPr>
          <w:trHeight w:val="383"/>
        </w:trPr>
        <w:tc>
          <w:tcPr>
            <w:tcW w:w="392" w:type="dxa"/>
          </w:tcPr>
          <w:p w14:paraId="574BB2DF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7</w:t>
            </w:r>
          </w:p>
        </w:tc>
        <w:tc>
          <w:tcPr>
            <w:tcW w:w="709" w:type="dxa"/>
          </w:tcPr>
          <w:p w14:paraId="0E19FCA4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15FDE68A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SENSORES INDUSTRIAIS</w:t>
            </w:r>
          </w:p>
        </w:tc>
        <w:tc>
          <w:tcPr>
            <w:tcW w:w="425" w:type="dxa"/>
          </w:tcPr>
          <w:p w14:paraId="4881F022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19</w:t>
            </w:r>
          </w:p>
        </w:tc>
        <w:tc>
          <w:tcPr>
            <w:tcW w:w="709" w:type="dxa"/>
          </w:tcPr>
          <w:p w14:paraId="3BE62470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0710BF99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</w:p>
        </w:tc>
      </w:tr>
      <w:tr w:rsidR="00580220" w:rsidRPr="00580220" w14:paraId="39AD7EC1" w14:textId="77777777" w:rsidTr="00580220">
        <w:trPr>
          <w:trHeight w:val="383"/>
        </w:trPr>
        <w:tc>
          <w:tcPr>
            <w:tcW w:w="392" w:type="dxa"/>
          </w:tcPr>
          <w:p w14:paraId="29B694A4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8</w:t>
            </w:r>
          </w:p>
        </w:tc>
        <w:tc>
          <w:tcPr>
            <w:tcW w:w="709" w:type="dxa"/>
          </w:tcPr>
          <w:p w14:paraId="5C712CC5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7CCF6F8F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DISPLAY DE LCD</w:t>
            </w:r>
          </w:p>
        </w:tc>
        <w:tc>
          <w:tcPr>
            <w:tcW w:w="425" w:type="dxa"/>
          </w:tcPr>
          <w:p w14:paraId="3CF7B3AA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20</w:t>
            </w:r>
          </w:p>
        </w:tc>
        <w:tc>
          <w:tcPr>
            <w:tcW w:w="709" w:type="dxa"/>
          </w:tcPr>
          <w:p w14:paraId="05B45E33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738E6B0B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</w:p>
        </w:tc>
      </w:tr>
      <w:tr w:rsidR="00580220" w:rsidRPr="00580220" w14:paraId="2997805C" w14:textId="77777777" w:rsidTr="00580220">
        <w:trPr>
          <w:trHeight w:val="383"/>
        </w:trPr>
        <w:tc>
          <w:tcPr>
            <w:tcW w:w="392" w:type="dxa"/>
          </w:tcPr>
          <w:p w14:paraId="4FE49265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9</w:t>
            </w:r>
          </w:p>
        </w:tc>
        <w:tc>
          <w:tcPr>
            <w:tcW w:w="709" w:type="dxa"/>
          </w:tcPr>
          <w:p w14:paraId="0ED11632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064D260E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IMPRESSORA 3D</w:t>
            </w:r>
          </w:p>
        </w:tc>
        <w:tc>
          <w:tcPr>
            <w:tcW w:w="425" w:type="dxa"/>
          </w:tcPr>
          <w:p w14:paraId="58B988CD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21</w:t>
            </w:r>
          </w:p>
        </w:tc>
        <w:tc>
          <w:tcPr>
            <w:tcW w:w="709" w:type="dxa"/>
          </w:tcPr>
          <w:p w14:paraId="60C216A2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10EB2FDA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</w:p>
        </w:tc>
      </w:tr>
      <w:tr w:rsidR="00580220" w:rsidRPr="00580220" w14:paraId="5970F984" w14:textId="77777777" w:rsidTr="00580220">
        <w:trPr>
          <w:trHeight w:val="383"/>
        </w:trPr>
        <w:tc>
          <w:tcPr>
            <w:tcW w:w="392" w:type="dxa"/>
          </w:tcPr>
          <w:p w14:paraId="34240BCF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10</w:t>
            </w:r>
          </w:p>
        </w:tc>
        <w:tc>
          <w:tcPr>
            <w:tcW w:w="709" w:type="dxa"/>
          </w:tcPr>
          <w:p w14:paraId="65E5DB7D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3E223BB4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KIT ROBÓTICO LEGO</w:t>
            </w:r>
          </w:p>
        </w:tc>
        <w:tc>
          <w:tcPr>
            <w:tcW w:w="425" w:type="dxa"/>
          </w:tcPr>
          <w:p w14:paraId="42593471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22</w:t>
            </w:r>
          </w:p>
        </w:tc>
        <w:tc>
          <w:tcPr>
            <w:tcW w:w="709" w:type="dxa"/>
          </w:tcPr>
          <w:p w14:paraId="733DBAE6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22380051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</w:p>
        </w:tc>
      </w:tr>
      <w:tr w:rsidR="00580220" w:rsidRPr="00580220" w14:paraId="6B4D29D4" w14:textId="77777777" w:rsidTr="00580220">
        <w:trPr>
          <w:trHeight w:val="383"/>
        </w:trPr>
        <w:tc>
          <w:tcPr>
            <w:tcW w:w="392" w:type="dxa"/>
          </w:tcPr>
          <w:p w14:paraId="5E2131D7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11</w:t>
            </w:r>
          </w:p>
        </w:tc>
        <w:tc>
          <w:tcPr>
            <w:tcW w:w="709" w:type="dxa"/>
          </w:tcPr>
          <w:p w14:paraId="3A81ECBB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2563A3CB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KIT ROBÓTICO TAMIYA</w:t>
            </w:r>
          </w:p>
        </w:tc>
        <w:tc>
          <w:tcPr>
            <w:tcW w:w="425" w:type="dxa"/>
          </w:tcPr>
          <w:p w14:paraId="7A8F5EC3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23</w:t>
            </w:r>
          </w:p>
        </w:tc>
        <w:tc>
          <w:tcPr>
            <w:tcW w:w="709" w:type="dxa"/>
          </w:tcPr>
          <w:p w14:paraId="69334BA2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6FE97C29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</w:p>
        </w:tc>
      </w:tr>
      <w:tr w:rsidR="00580220" w:rsidRPr="00580220" w14:paraId="42D19306" w14:textId="77777777" w:rsidTr="00580220">
        <w:trPr>
          <w:trHeight w:val="383"/>
        </w:trPr>
        <w:tc>
          <w:tcPr>
            <w:tcW w:w="392" w:type="dxa"/>
          </w:tcPr>
          <w:p w14:paraId="0A4A8A74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12</w:t>
            </w:r>
          </w:p>
        </w:tc>
        <w:tc>
          <w:tcPr>
            <w:tcW w:w="709" w:type="dxa"/>
          </w:tcPr>
          <w:p w14:paraId="68AE2EEC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7D4B0912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ESTANHO</w:t>
            </w:r>
          </w:p>
        </w:tc>
        <w:tc>
          <w:tcPr>
            <w:tcW w:w="425" w:type="dxa"/>
          </w:tcPr>
          <w:p w14:paraId="42A7E29D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24</w:t>
            </w:r>
          </w:p>
        </w:tc>
        <w:tc>
          <w:tcPr>
            <w:tcW w:w="709" w:type="dxa"/>
          </w:tcPr>
          <w:p w14:paraId="3DAD6A3E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40D191C2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</w:p>
        </w:tc>
      </w:tr>
    </w:tbl>
    <w:p w14:paraId="7D0214F5" w14:textId="77777777" w:rsidR="001A544D" w:rsidRPr="00580220" w:rsidRDefault="001A544D" w:rsidP="001A544D">
      <w:pPr>
        <w:rPr>
          <w:rFonts w:ascii="Calibri" w:hAnsi="Calibri" w:cs="Calibri"/>
          <w:sz w:val="14"/>
          <w:szCs w:val="14"/>
        </w:rPr>
      </w:pPr>
    </w:p>
    <w:p w14:paraId="53EAFBA8" w14:textId="77777777" w:rsidR="000F0500" w:rsidRPr="000F0500" w:rsidRDefault="000F0500" w:rsidP="000F0500">
      <w:pPr>
        <w:pBdr>
          <w:bottom w:val="single" w:sz="4" w:space="1" w:color="auto"/>
        </w:pBd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Softwares utilizados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111"/>
        <w:gridCol w:w="567"/>
        <w:gridCol w:w="5418"/>
      </w:tblGrid>
      <w:tr w:rsidR="00580220" w:rsidRPr="00580220" w14:paraId="0A6DD9E2" w14:textId="77777777" w:rsidTr="00580220">
        <w:tc>
          <w:tcPr>
            <w:tcW w:w="675" w:type="dxa"/>
            <w:shd w:val="clear" w:color="auto" w:fill="BFBFBF"/>
          </w:tcPr>
          <w:p w14:paraId="78C53139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#</w:t>
            </w:r>
          </w:p>
        </w:tc>
        <w:tc>
          <w:tcPr>
            <w:tcW w:w="4111" w:type="dxa"/>
            <w:shd w:val="clear" w:color="auto" w:fill="BFBFBF"/>
          </w:tcPr>
          <w:p w14:paraId="3FFE45B4" w14:textId="77777777" w:rsidR="000F0500" w:rsidRPr="00580220" w:rsidRDefault="00F6166C" w:rsidP="001A544D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Descrição /versão</w:t>
            </w:r>
          </w:p>
        </w:tc>
        <w:tc>
          <w:tcPr>
            <w:tcW w:w="567" w:type="dxa"/>
            <w:shd w:val="clear" w:color="auto" w:fill="BFBFBF"/>
          </w:tcPr>
          <w:p w14:paraId="18C4D6BF" w14:textId="77777777" w:rsidR="000F0500" w:rsidRPr="00580220" w:rsidRDefault="00F6166C" w:rsidP="00580220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#</w:t>
            </w:r>
          </w:p>
        </w:tc>
        <w:tc>
          <w:tcPr>
            <w:tcW w:w="5418" w:type="dxa"/>
            <w:shd w:val="clear" w:color="auto" w:fill="BFBFBF"/>
          </w:tcPr>
          <w:p w14:paraId="526F1462" w14:textId="77777777" w:rsidR="000F0500" w:rsidRPr="00580220" w:rsidRDefault="00F6166C" w:rsidP="001A544D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Descrição/Versão</w:t>
            </w:r>
          </w:p>
        </w:tc>
      </w:tr>
      <w:tr w:rsidR="00580220" w:rsidRPr="00580220" w14:paraId="6DFF8516" w14:textId="77777777" w:rsidTr="00580220">
        <w:trPr>
          <w:trHeight w:val="253"/>
        </w:trPr>
        <w:tc>
          <w:tcPr>
            <w:tcW w:w="675" w:type="dxa"/>
          </w:tcPr>
          <w:p w14:paraId="334C6441" w14:textId="77777777" w:rsidR="00F6166C" w:rsidRPr="00580220" w:rsidRDefault="00A24D56" w:rsidP="00580220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1</w:t>
            </w:r>
          </w:p>
        </w:tc>
        <w:tc>
          <w:tcPr>
            <w:tcW w:w="4111" w:type="dxa"/>
          </w:tcPr>
          <w:p w14:paraId="14AEF173" w14:textId="77777777" w:rsidR="00F6166C" w:rsidRPr="00580220" w:rsidRDefault="00F6166C" w:rsidP="001A544D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16718878" w14:textId="77777777" w:rsidR="00F6166C" w:rsidRPr="00580220" w:rsidRDefault="00A24D56" w:rsidP="00580220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6</w:t>
            </w:r>
          </w:p>
        </w:tc>
        <w:tc>
          <w:tcPr>
            <w:tcW w:w="5418" w:type="dxa"/>
          </w:tcPr>
          <w:p w14:paraId="1C8D2635" w14:textId="77777777" w:rsidR="00F6166C" w:rsidRPr="00580220" w:rsidRDefault="00F6166C" w:rsidP="001A544D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580220" w:rsidRPr="00580220" w14:paraId="7CA5424B" w14:textId="77777777" w:rsidTr="00580220">
        <w:trPr>
          <w:trHeight w:val="253"/>
        </w:trPr>
        <w:tc>
          <w:tcPr>
            <w:tcW w:w="675" w:type="dxa"/>
          </w:tcPr>
          <w:p w14:paraId="7EA181EB" w14:textId="77777777" w:rsidR="00F6166C" w:rsidRPr="00580220" w:rsidRDefault="00A24D56" w:rsidP="00580220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2</w:t>
            </w:r>
          </w:p>
        </w:tc>
        <w:tc>
          <w:tcPr>
            <w:tcW w:w="4111" w:type="dxa"/>
          </w:tcPr>
          <w:p w14:paraId="150207FD" w14:textId="77777777" w:rsidR="00F6166C" w:rsidRPr="00580220" w:rsidRDefault="00F6166C" w:rsidP="001A544D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9F932E1" w14:textId="77777777" w:rsidR="00F6166C" w:rsidRPr="00580220" w:rsidRDefault="00A24D56" w:rsidP="00580220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7</w:t>
            </w:r>
          </w:p>
        </w:tc>
        <w:tc>
          <w:tcPr>
            <w:tcW w:w="5418" w:type="dxa"/>
          </w:tcPr>
          <w:p w14:paraId="38219D88" w14:textId="77777777" w:rsidR="00F6166C" w:rsidRPr="00580220" w:rsidRDefault="00F6166C" w:rsidP="001A544D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580220" w:rsidRPr="00580220" w14:paraId="163005A8" w14:textId="77777777" w:rsidTr="00580220">
        <w:trPr>
          <w:trHeight w:val="253"/>
        </w:trPr>
        <w:tc>
          <w:tcPr>
            <w:tcW w:w="675" w:type="dxa"/>
          </w:tcPr>
          <w:p w14:paraId="6AED39EB" w14:textId="77777777" w:rsidR="00F6166C" w:rsidRPr="00580220" w:rsidRDefault="00A24D56" w:rsidP="00580220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3</w:t>
            </w:r>
          </w:p>
        </w:tc>
        <w:tc>
          <w:tcPr>
            <w:tcW w:w="4111" w:type="dxa"/>
          </w:tcPr>
          <w:p w14:paraId="29D3E42F" w14:textId="77777777" w:rsidR="00F6166C" w:rsidRPr="00580220" w:rsidRDefault="00F6166C" w:rsidP="001A544D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40E5A3A2" w14:textId="77777777" w:rsidR="00F6166C" w:rsidRPr="00580220" w:rsidRDefault="00A24D56" w:rsidP="00580220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8</w:t>
            </w:r>
          </w:p>
        </w:tc>
        <w:tc>
          <w:tcPr>
            <w:tcW w:w="5418" w:type="dxa"/>
          </w:tcPr>
          <w:p w14:paraId="44C35F69" w14:textId="77777777" w:rsidR="00F6166C" w:rsidRPr="00580220" w:rsidRDefault="00F6166C" w:rsidP="001A544D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580220" w:rsidRPr="00580220" w14:paraId="3A74B884" w14:textId="77777777" w:rsidTr="00580220">
        <w:trPr>
          <w:trHeight w:val="253"/>
        </w:trPr>
        <w:tc>
          <w:tcPr>
            <w:tcW w:w="675" w:type="dxa"/>
          </w:tcPr>
          <w:p w14:paraId="4B55AE96" w14:textId="77777777" w:rsidR="00F6166C" w:rsidRPr="00580220" w:rsidRDefault="00A24D56" w:rsidP="00580220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4</w:t>
            </w:r>
          </w:p>
        </w:tc>
        <w:tc>
          <w:tcPr>
            <w:tcW w:w="4111" w:type="dxa"/>
          </w:tcPr>
          <w:p w14:paraId="31177EF1" w14:textId="77777777" w:rsidR="00F6166C" w:rsidRPr="00580220" w:rsidRDefault="00F6166C" w:rsidP="001A544D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6D6DC435" w14:textId="77777777" w:rsidR="00F6166C" w:rsidRPr="00580220" w:rsidRDefault="00A24D56" w:rsidP="00580220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9</w:t>
            </w:r>
          </w:p>
        </w:tc>
        <w:tc>
          <w:tcPr>
            <w:tcW w:w="5418" w:type="dxa"/>
          </w:tcPr>
          <w:p w14:paraId="270D0B3C" w14:textId="77777777" w:rsidR="00F6166C" w:rsidRPr="00580220" w:rsidRDefault="00F6166C" w:rsidP="001A544D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580220" w:rsidRPr="00580220" w14:paraId="5E5B4D84" w14:textId="77777777" w:rsidTr="00580220">
        <w:trPr>
          <w:trHeight w:val="253"/>
        </w:trPr>
        <w:tc>
          <w:tcPr>
            <w:tcW w:w="675" w:type="dxa"/>
          </w:tcPr>
          <w:p w14:paraId="2AD770E1" w14:textId="77777777" w:rsidR="00F6166C" w:rsidRPr="00580220" w:rsidRDefault="00A24D56" w:rsidP="00580220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5</w:t>
            </w:r>
          </w:p>
        </w:tc>
        <w:tc>
          <w:tcPr>
            <w:tcW w:w="4111" w:type="dxa"/>
          </w:tcPr>
          <w:p w14:paraId="261221CF" w14:textId="77777777" w:rsidR="00F6166C" w:rsidRPr="00580220" w:rsidRDefault="00F6166C" w:rsidP="001A544D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20A7D346" w14:textId="77777777" w:rsidR="00F6166C" w:rsidRPr="00580220" w:rsidRDefault="00A24D56" w:rsidP="00580220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10</w:t>
            </w:r>
          </w:p>
        </w:tc>
        <w:tc>
          <w:tcPr>
            <w:tcW w:w="5418" w:type="dxa"/>
          </w:tcPr>
          <w:p w14:paraId="6160EC6F" w14:textId="77777777" w:rsidR="00F6166C" w:rsidRPr="00580220" w:rsidRDefault="00F6166C" w:rsidP="001A544D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</w:tbl>
    <w:p w14:paraId="6FB9B012" w14:textId="77777777" w:rsidR="000F0500" w:rsidRPr="00580220" w:rsidRDefault="001C506B" w:rsidP="00580220">
      <w:pPr>
        <w:shd w:val="clear" w:color="auto" w:fill="000000"/>
        <w:rPr>
          <w:rFonts w:ascii="Calibri" w:hAnsi="Calibri" w:cs="Calibri"/>
          <w:b/>
          <w:sz w:val="24"/>
          <w:szCs w:val="24"/>
        </w:rPr>
      </w:pPr>
      <w:r w:rsidRPr="00580220">
        <w:rPr>
          <w:rFonts w:ascii="Calibri" w:hAnsi="Calibri" w:cs="Calibri"/>
          <w:b/>
          <w:sz w:val="24"/>
          <w:szCs w:val="24"/>
        </w:rPr>
        <w:lastRenderedPageBreak/>
        <w:t>Conclusões e finalização de projeto</w:t>
      </w:r>
    </w:p>
    <w:p w14:paraId="41A48AB1" w14:textId="77777777" w:rsidR="001C506B" w:rsidRPr="00580220" w:rsidRDefault="001C506B" w:rsidP="00F6166C">
      <w:pPr>
        <w:rPr>
          <w:rFonts w:ascii="Calibri" w:hAnsi="Calibri" w:cs="Calibri"/>
          <w:b/>
          <w:sz w:val="14"/>
          <w:szCs w:val="14"/>
        </w:rPr>
      </w:pPr>
    </w:p>
    <w:p w14:paraId="60696E5B" w14:textId="77777777" w:rsidR="001C506B" w:rsidRPr="00580220" w:rsidRDefault="0097497D" w:rsidP="00F6166C">
      <w:pPr>
        <w:rPr>
          <w:rFonts w:ascii="Calibri" w:hAnsi="Calibri" w:cs="Calibri"/>
          <w:b/>
        </w:rPr>
      </w:pPr>
      <w:r w:rsidRPr="00580220">
        <w:rPr>
          <w:rFonts w:ascii="Calibri" w:hAnsi="Calibri" w:cs="Calibri"/>
          <w:b/>
        </w:rPr>
        <w:t>Problemas ou dificuldades encontradas e suas soluções</w:t>
      </w:r>
      <w:r w:rsidR="007824E5">
        <w:rPr>
          <w:rFonts w:ascii="Calibri" w:hAnsi="Calibri" w:cs="Calibri"/>
          <w:b/>
        </w:rPr>
        <w:t xml:space="preserve"> (Se necessário anexar folhas suplementares)</w:t>
      </w:r>
      <w:r w:rsidR="007C6BB6">
        <w:rPr>
          <w:rFonts w:ascii="Calibri" w:hAnsi="Calibri" w:cs="Calibri"/>
          <w:b/>
        </w:rPr>
        <w:t>:</w:t>
      </w:r>
      <w:r w:rsidR="007824E5">
        <w:rPr>
          <w:rFonts w:ascii="Calibri" w:hAnsi="Calibri" w:cs="Calibri"/>
          <w:b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5"/>
        <w:gridCol w:w="5386"/>
      </w:tblGrid>
      <w:tr w:rsidR="00580220" w:rsidRPr="00580220" w14:paraId="32E230C6" w14:textId="77777777" w:rsidTr="00580220">
        <w:tc>
          <w:tcPr>
            <w:tcW w:w="5385" w:type="dxa"/>
            <w:shd w:val="clear" w:color="auto" w:fill="BFBFBF"/>
          </w:tcPr>
          <w:p w14:paraId="47BB92E4" w14:textId="77777777" w:rsidR="0097497D" w:rsidRPr="00580220" w:rsidRDefault="0097497D" w:rsidP="00F6166C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Problemas e ou dificuldades</w:t>
            </w:r>
          </w:p>
        </w:tc>
        <w:tc>
          <w:tcPr>
            <w:tcW w:w="5386" w:type="dxa"/>
            <w:shd w:val="clear" w:color="auto" w:fill="BFBFBF"/>
          </w:tcPr>
          <w:p w14:paraId="01FF1C02" w14:textId="77777777" w:rsidR="0097497D" w:rsidRPr="00580220" w:rsidRDefault="0097497D" w:rsidP="00F6166C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Soluções propostas e aplicadas.</w:t>
            </w:r>
          </w:p>
        </w:tc>
      </w:tr>
      <w:tr w:rsidR="0097497D" w:rsidRPr="00580220" w14:paraId="329E4D48" w14:textId="77777777" w:rsidTr="00580220">
        <w:trPr>
          <w:trHeight w:val="383"/>
        </w:trPr>
        <w:tc>
          <w:tcPr>
            <w:tcW w:w="5385" w:type="dxa"/>
          </w:tcPr>
          <w:p w14:paraId="2A75F0AD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099EF80A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15ABA92E" w14:textId="77777777" w:rsidTr="00580220">
        <w:trPr>
          <w:trHeight w:val="383"/>
        </w:trPr>
        <w:tc>
          <w:tcPr>
            <w:tcW w:w="5385" w:type="dxa"/>
          </w:tcPr>
          <w:p w14:paraId="7E079F17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056F30B1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07CD82F2" w14:textId="77777777" w:rsidTr="00580220">
        <w:trPr>
          <w:trHeight w:val="383"/>
        </w:trPr>
        <w:tc>
          <w:tcPr>
            <w:tcW w:w="5385" w:type="dxa"/>
          </w:tcPr>
          <w:p w14:paraId="758609FF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323A75FF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36919BB9" w14:textId="77777777" w:rsidTr="00580220">
        <w:trPr>
          <w:trHeight w:val="383"/>
        </w:trPr>
        <w:tc>
          <w:tcPr>
            <w:tcW w:w="5385" w:type="dxa"/>
          </w:tcPr>
          <w:p w14:paraId="72252014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154C98E1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7F0E0F65" w14:textId="77777777" w:rsidTr="00580220">
        <w:trPr>
          <w:trHeight w:val="383"/>
        </w:trPr>
        <w:tc>
          <w:tcPr>
            <w:tcW w:w="5385" w:type="dxa"/>
          </w:tcPr>
          <w:p w14:paraId="0B0FD397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7934F0FD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6023790A" w14:textId="77777777" w:rsidTr="00580220">
        <w:trPr>
          <w:trHeight w:val="383"/>
        </w:trPr>
        <w:tc>
          <w:tcPr>
            <w:tcW w:w="5385" w:type="dxa"/>
          </w:tcPr>
          <w:p w14:paraId="59718EB3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747C505A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59127A24" w14:textId="77777777" w:rsidTr="00580220">
        <w:trPr>
          <w:trHeight w:val="383"/>
        </w:trPr>
        <w:tc>
          <w:tcPr>
            <w:tcW w:w="5385" w:type="dxa"/>
          </w:tcPr>
          <w:p w14:paraId="4BE767A6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07801E2E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15964797" w14:textId="77777777" w:rsidTr="00580220">
        <w:trPr>
          <w:trHeight w:val="383"/>
        </w:trPr>
        <w:tc>
          <w:tcPr>
            <w:tcW w:w="5385" w:type="dxa"/>
          </w:tcPr>
          <w:p w14:paraId="34E49018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3F78BA77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3DB7D298" w14:textId="77777777" w:rsidTr="00580220">
        <w:trPr>
          <w:trHeight w:val="383"/>
        </w:trPr>
        <w:tc>
          <w:tcPr>
            <w:tcW w:w="5385" w:type="dxa"/>
          </w:tcPr>
          <w:p w14:paraId="414535F6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1733EA7F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56C55071" w14:textId="77777777" w:rsidTr="00580220">
        <w:trPr>
          <w:trHeight w:val="383"/>
        </w:trPr>
        <w:tc>
          <w:tcPr>
            <w:tcW w:w="5385" w:type="dxa"/>
          </w:tcPr>
          <w:p w14:paraId="5016DD7F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183C2788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3A1747D4" w14:textId="77777777" w:rsidTr="00580220">
        <w:trPr>
          <w:trHeight w:val="383"/>
        </w:trPr>
        <w:tc>
          <w:tcPr>
            <w:tcW w:w="5385" w:type="dxa"/>
          </w:tcPr>
          <w:p w14:paraId="6AABD631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5D44F927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7251C773" w14:textId="77777777" w:rsidTr="00580220">
        <w:trPr>
          <w:trHeight w:val="383"/>
        </w:trPr>
        <w:tc>
          <w:tcPr>
            <w:tcW w:w="5385" w:type="dxa"/>
          </w:tcPr>
          <w:p w14:paraId="2A2B50C1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5AC5D38E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19551AF7" w14:textId="77777777" w:rsidTr="00580220">
        <w:trPr>
          <w:trHeight w:val="383"/>
        </w:trPr>
        <w:tc>
          <w:tcPr>
            <w:tcW w:w="5385" w:type="dxa"/>
          </w:tcPr>
          <w:p w14:paraId="465D70F3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09C302F5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0BDC4068" w14:textId="77777777" w:rsidTr="00580220">
        <w:trPr>
          <w:trHeight w:val="383"/>
        </w:trPr>
        <w:tc>
          <w:tcPr>
            <w:tcW w:w="5385" w:type="dxa"/>
          </w:tcPr>
          <w:p w14:paraId="70F844C7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7F737855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30423EF0" w14:textId="77777777" w:rsidTr="00580220">
        <w:trPr>
          <w:trHeight w:val="383"/>
        </w:trPr>
        <w:tc>
          <w:tcPr>
            <w:tcW w:w="5385" w:type="dxa"/>
          </w:tcPr>
          <w:p w14:paraId="1B9F7C12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50679169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</w:tbl>
    <w:p w14:paraId="78755633" w14:textId="77777777" w:rsidR="0097497D" w:rsidRPr="00580220" w:rsidRDefault="0097497D" w:rsidP="00F6166C">
      <w:pPr>
        <w:rPr>
          <w:rFonts w:ascii="Calibri" w:hAnsi="Calibri" w:cs="Calibri"/>
          <w:sz w:val="14"/>
          <w:szCs w:val="14"/>
        </w:rPr>
      </w:pPr>
    </w:p>
    <w:p w14:paraId="4878DAA3" w14:textId="77777777" w:rsidR="0097497D" w:rsidRPr="00580220" w:rsidRDefault="0097497D" w:rsidP="00580220">
      <w:pPr>
        <w:pBdr>
          <w:bottom w:val="single" w:sz="4" w:space="1" w:color="auto"/>
        </w:pBdr>
        <w:shd w:val="clear" w:color="auto" w:fill="000000"/>
        <w:rPr>
          <w:rFonts w:ascii="Calibri" w:hAnsi="Calibri" w:cs="Calibri"/>
          <w:b/>
        </w:rPr>
      </w:pPr>
      <w:r w:rsidRPr="00580220">
        <w:rPr>
          <w:rFonts w:ascii="Calibri" w:hAnsi="Calibri" w:cs="Calibri"/>
          <w:b/>
        </w:rPr>
        <w:t>Conclusões e comentários finais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71"/>
      </w:tblGrid>
      <w:tr w:rsidR="0097497D" w:rsidRPr="00580220" w14:paraId="46F5D461" w14:textId="77777777" w:rsidTr="00580220">
        <w:trPr>
          <w:trHeight w:val="389"/>
        </w:trPr>
        <w:tc>
          <w:tcPr>
            <w:tcW w:w="10771" w:type="dxa"/>
          </w:tcPr>
          <w:p w14:paraId="5F687FA5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62901AB7" w14:textId="77777777" w:rsidTr="00580220">
        <w:trPr>
          <w:trHeight w:val="389"/>
        </w:trPr>
        <w:tc>
          <w:tcPr>
            <w:tcW w:w="10771" w:type="dxa"/>
          </w:tcPr>
          <w:p w14:paraId="5FE1553E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22A54EBC" w14:textId="77777777" w:rsidTr="00580220">
        <w:trPr>
          <w:trHeight w:val="389"/>
        </w:trPr>
        <w:tc>
          <w:tcPr>
            <w:tcW w:w="10771" w:type="dxa"/>
          </w:tcPr>
          <w:p w14:paraId="4D5DCD99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7D40DEC9" w14:textId="77777777" w:rsidTr="00580220">
        <w:trPr>
          <w:trHeight w:val="389"/>
        </w:trPr>
        <w:tc>
          <w:tcPr>
            <w:tcW w:w="10771" w:type="dxa"/>
          </w:tcPr>
          <w:p w14:paraId="3ACA4835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3BAA0A6C" w14:textId="77777777" w:rsidTr="00580220">
        <w:trPr>
          <w:trHeight w:val="389"/>
        </w:trPr>
        <w:tc>
          <w:tcPr>
            <w:tcW w:w="10771" w:type="dxa"/>
          </w:tcPr>
          <w:p w14:paraId="3CAFB470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1D2BDA30" w14:textId="77777777" w:rsidTr="00580220">
        <w:trPr>
          <w:trHeight w:val="389"/>
        </w:trPr>
        <w:tc>
          <w:tcPr>
            <w:tcW w:w="10771" w:type="dxa"/>
          </w:tcPr>
          <w:p w14:paraId="055EB3FE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53CFB319" w14:textId="77777777" w:rsidTr="00580220">
        <w:trPr>
          <w:trHeight w:val="389"/>
        </w:trPr>
        <w:tc>
          <w:tcPr>
            <w:tcW w:w="10771" w:type="dxa"/>
          </w:tcPr>
          <w:p w14:paraId="365E1EC8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1D156377" w14:textId="77777777" w:rsidTr="00580220">
        <w:trPr>
          <w:trHeight w:val="389"/>
        </w:trPr>
        <w:tc>
          <w:tcPr>
            <w:tcW w:w="10771" w:type="dxa"/>
          </w:tcPr>
          <w:p w14:paraId="6216BB1E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7A4874CF" w14:textId="77777777" w:rsidTr="00580220">
        <w:trPr>
          <w:trHeight w:val="389"/>
        </w:trPr>
        <w:tc>
          <w:tcPr>
            <w:tcW w:w="10771" w:type="dxa"/>
          </w:tcPr>
          <w:p w14:paraId="58957F7B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112831AE" w14:textId="77777777" w:rsidTr="00580220">
        <w:trPr>
          <w:trHeight w:val="389"/>
        </w:trPr>
        <w:tc>
          <w:tcPr>
            <w:tcW w:w="10771" w:type="dxa"/>
          </w:tcPr>
          <w:p w14:paraId="48B63551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6EEC26A1" w14:textId="77777777" w:rsidTr="00580220">
        <w:trPr>
          <w:trHeight w:val="389"/>
        </w:trPr>
        <w:tc>
          <w:tcPr>
            <w:tcW w:w="10771" w:type="dxa"/>
          </w:tcPr>
          <w:p w14:paraId="4E069E1A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442F2A39" w14:textId="77777777" w:rsidTr="00580220">
        <w:trPr>
          <w:trHeight w:val="389"/>
        </w:trPr>
        <w:tc>
          <w:tcPr>
            <w:tcW w:w="10771" w:type="dxa"/>
          </w:tcPr>
          <w:p w14:paraId="7492F0DC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4F1122CF" w14:textId="77777777" w:rsidTr="00580220">
        <w:trPr>
          <w:trHeight w:val="389"/>
        </w:trPr>
        <w:tc>
          <w:tcPr>
            <w:tcW w:w="10771" w:type="dxa"/>
          </w:tcPr>
          <w:p w14:paraId="6073A1C0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14DCCF5C" w14:textId="77777777" w:rsidTr="00580220">
        <w:trPr>
          <w:trHeight w:val="389"/>
        </w:trPr>
        <w:tc>
          <w:tcPr>
            <w:tcW w:w="10771" w:type="dxa"/>
          </w:tcPr>
          <w:p w14:paraId="5F7133CB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3C533A9A" w14:textId="77777777" w:rsidTr="00580220">
        <w:trPr>
          <w:trHeight w:val="389"/>
        </w:trPr>
        <w:tc>
          <w:tcPr>
            <w:tcW w:w="10771" w:type="dxa"/>
          </w:tcPr>
          <w:p w14:paraId="760BC360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61EC8F8D" w14:textId="77777777" w:rsidTr="00580220">
        <w:trPr>
          <w:trHeight w:val="389"/>
        </w:trPr>
        <w:tc>
          <w:tcPr>
            <w:tcW w:w="10771" w:type="dxa"/>
          </w:tcPr>
          <w:p w14:paraId="5FFC022E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3E234904" w14:textId="77777777" w:rsidTr="00580220">
        <w:trPr>
          <w:trHeight w:val="389"/>
        </w:trPr>
        <w:tc>
          <w:tcPr>
            <w:tcW w:w="10771" w:type="dxa"/>
          </w:tcPr>
          <w:p w14:paraId="4B4C0331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39E5BB18" w14:textId="77777777" w:rsidTr="00580220">
        <w:trPr>
          <w:trHeight w:val="389"/>
        </w:trPr>
        <w:tc>
          <w:tcPr>
            <w:tcW w:w="10771" w:type="dxa"/>
          </w:tcPr>
          <w:p w14:paraId="6AB4EC9A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7500CD6E" w14:textId="77777777" w:rsidTr="00580220">
        <w:trPr>
          <w:trHeight w:val="389"/>
        </w:trPr>
        <w:tc>
          <w:tcPr>
            <w:tcW w:w="10771" w:type="dxa"/>
          </w:tcPr>
          <w:p w14:paraId="3D4757D1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3CE6211C" w14:textId="77777777" w:rsidTr="00580220">
        <w:trPr>
          <w:trHeight w:val="389"/>
        </w:trPr>
        <w:tc>
          <w:tcPr>
            <w:tcW w:w="10771" w:type="dxa"/>
          </w:tcPr>
          <w:p w14:paraId="3AD5F35E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7C3E78" w:rsidRPr="00580220" w14:paraId="4CA0BA72" w14:textId="77777777" w:rsidTr="00580220">
        <w:trPr>
          <w:trHeight w:val="389"/>
        </w:trPr>
        <w:tc>
          <w:tcPr>
            <w:tcW w:w="10771" w:type="dxa"/>
          </w:tcPr>
          <w:p w14:paraId="6390FF58" w14:textId="77777777" w:rsidR="007C3E78" w:rsidRPr="00580220" w:rsidRDefault="007C3E78" w:rsidP="00F6166C">
            <w:pPr>
              <w:rPr>
                <w:rFonts w:ascii="Calibri" w:hAnsi="Calibri" w:cs="Calibri"/>
                <w:b/>
              </w:rPr>
            </w:pPr>
          </w:p>
        </w:tc>
      </w:tr>
    </w:tbl>
    <w:p w14:paraId="4D1D7B55" w14:textId="77777777" w:rsidR="0097497D" w:rsidRPr="00580220" w:rsidRDefault="00261777" w:rsidP="00580220">
      <w:pPr>
        <w:shd w:val="clear" w:color="auto" w:fill="000000"/>
        <w:rPr>
          <w:rFonts w:ascii="Calibri" w:hAnsi="Calibri" w:cs="Calibri"/>
          <w:b/>
        </w:rPr>
      </w:pPr>
      <w:r w:rsidRPr="00580220">
        <w:rPr>
          <w:rFonts w:ascii="Calibri" w:hAnsi="Calibri" w:cs="Calibri"/>
          <w:b/>
        </w:rPr>
        <w:lastRenderedPageBreak/>
        <w:t>ANEXO - I</w:t>
      </w:r>
    </w:p>
    <w:p w14:paraId="7F115680" w14:textId="77777777" w:rsidR="00261777" w:rsidRPr="00580220" w:rsidRDefault="00261777" w:rsidP="00261777">
      <w:pPr>
        <w:pBdr>
          <w:bottom w:val="single" w:sz="4" w:space="1" w:color="auto"/>
        </w:pBdr>
        <w:rPr>
          <w:rFonts w:ascii="Calibri" w:hAnsi="Calibri" w:cs="Calibri"/>
          <w:b/>
        </w:rPr>
      </w:pPr>
      <w:r w:rsidRPr="00580220">
        <w:rPr>
          <w:rFonts w:ascii="Calibri" w:hAnsi="Calibri" w:cs="Calibri"/>
          <w:b/>
        </w:rPr>
        <w:t>Programação (Pode ser substituída por listagem impressa).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71"/>
      </w:tblGrid>
      <w:tr w:rsidR="00261777" w:rsidRPr="00580220" w14:paraId="74C1CA00" w14:textId="77777777" w:rsidTr="00580220">
        <w:trPr>
          <w:trHeight w:val="319"/>
        </w:trPr>
        <w:tc>
          <w:tcPr>
            <w:tcW w:w="10771" w:type="dxa"/>
          </w:tcPr>
          <w:p w14:paraId="5730588C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4CC48881" w14:textId="77777777" w:rsidTr="00580220">
        <w:trPr>
          <w:trHeight w:val="319"/>
        </w:trPr>
        <w:tc>
          <w:tcPr>
            <w:tcW w:w="10771" w:type="dxa"/>
          </w:tcPr>
          <w:p w14:paraId="496F455B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11B6FC56" w14:textId="77777777" w:rsidTr="00580220">
        <w:trPr>
          <w:trHeight w:val="319"/>
        </w:trPr>
        <w:tc>
          <w:tcPr>
            <w:tcW w:w="10771" w:type="dxa"/>
          </w:tcPr>
          <w:p w14:paraId="2AB58B8A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44671EE7" w14:textId="77777777" w:rsidTr="00580220">
        <w:trPr>
          <w:trHeight w:val="319"/>
        </w:trPr>
        <w:tc>
          <w:tcPr>
            <w:tcW w:w="10771" w:type="dxa"/>
          </w:tcPr>
          <w:p w14:paraId="33FB227F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40F7B896" w14:textId="77777777" w:rsidTr="00580220">
        <w:trPr>
          <w:trHeight w:val="319"/>
        </w:trPr>
        <w:tc>
          <w:tcPr>
            <w:tcW w:w="10771" w:type="dxa"/>
          </w:tcPr>
          <w:p w14:paraId="431969AC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623770A1" w14:textId="77777777" w:rsidTr="00580220">
        <w:trPr>
          <w:trHeight w:val="319"/>
        </w:trPr>
        <w:tc>
          <w:tcPr>
            <w:tcW w:w="10771" w:type="dxa"/>
          </w:tcPr>
          <w:p w14:paraId="7A7128CE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1014A79B" w14:textId="77777777" w:rsidTr="00580220">
        <w:trPr>
          <w:trHeight w:val="319"/>
        </w:trPr>
        <w:tc>
          <w:tcPr>
            <w:tcW w:w="10771" w:type="dxa"/>
          </w:tcPr>
          <w:p w14:paraId="03E8ABD4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43FC734C" w14:textId="77777777" w:rsidTr="00580220">
        <w:trPr>
          <w:trHeight w:val="319"/>
        </w:trPr>
        <w:tc>
          <w:tcPr>
            <w:tcW w:w="10771" w:type="dxa"/>
          </w:tcPr>
          <w:p w14:paraId="036E92A5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19EC8EE7" w14:textId="77777777" w:rsidTr="00580220">
        <w:trPr>
          <w:trHeight w:val="319"/>
        </w:trPr>
        <w:tc>
          <w:tcPr>
            <w:tcW w:w="10771" w:type="dxa"/>
          </w:tcPr>
          <w:p w14:paraId="46DFFCA8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73CF94C1" w14:textId="77777777" w:rsidTr="00580220">
        <w:trPr>
          <w:trHeight w:val="319"/>
        </w:trPr>
        <w:tc>
          <w:tcPr>
            <w:tcW w:w="10771" w:type="dxa"/>
          </w:tcPr>
          <w:p w14:paraId="2332ED8A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4DA35946" w14:textId="77777777" w:rsidTr="00580220">
        <w:trPr>
          <w:trHeight w:val="319"/>
        </w:trPr>
        <w:tc>
          <w:tcPr>
            <w:tcW w:w="10771" w:type="dxa"/>
          </w:tcPr>
          <w:p w14:paraId="7D8AB735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601B1199" w14:textId="77777777" w:rsidTr="00580220">
        <w:trPr>
          <w:trHeight w:val="319"/>
        </w:trPr>
        <w:tc>
          <w:tcPr>
            <w:tcW w:w="10771" w:type="dxa"/>
          </w:tcPr>
          <w:p w14:paraId="0EA4B75D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66F7DEF5" w14:textId="77777777" w:rsidTr="00580220">
        <w:trPr>
          <w:trHeight w:val="319"/>
        </w:trPr>
        <w:tc>
          <w:tcPr>
            <w:tcW w:w="10771" w:type="dxa"/>
          </w:tcPr>
          <w:p w14:paraId="097EF7DF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5156CB09" w14:textId="77777777" w:rsidTr="00580220">
        <w:trPr>
          <w:trHeight w:val="319"/>
        </w:trPr>
        <w:tc>
          <w:tcPr>
            <w:tcW w:w="10771" w:type="dxa"/>
          </w:tcPr>
          <w:p w14:paraId="4E3138A4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732B92AF" w14:textId="77777777" w:rsidTr="00580220">
        <w:trPr>
          <w:trHeight w:val="319"/>
        </w:trPr>
        <w:tc>
          <w:tcPr>
            <w:tcW w:w="10771" w:type="dxa"/>
          </w:tcPr>
          <w:p w14:paraId="09B801D9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4D98A0CD" w14:textId="77777777" w:rsidTr="00580220">
        <w:trPr>
          <w:trHeight w:val="319"/>
        </w:trPr>
        <w:tc>
          <w:tcPr>
            <w:tcW w:w="10771" w:type="dxa"/>
          </w:tcPr>
          <w:p w14:paraId="69A72DE5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6FA4F52B" w14:textId="77777777" w:rsidTr="00580220">
        <w:trPr>
          <w:trHeight w:val="319"/>
        </w:trPr>
        <w:tc>
          <w:tcPr>
            <w:tcW w:w="10771" w:type="dxa"/>
          </w:tcPr>
          <w:p w14:paraId="735DC6EA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0D3D3EDF" w14:textId="77777777" w:rsidTr="00580220">
        <w:trPr>
          <w:trHeight w:val="319"/>
        </w:trPr>
        <w:tc>
          <w:tcPr>
            <w:tcW w:w="10771" w:type="dxa"/>
          </w:tcPr>
          <w:p w14:paraId="265E5DB2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33D9626F" w14:textId="77777777" w:rsidTr="00580220">
        <w:trPr>
          <w:trHeight w:val="319"/>
        </w:trPr>
        <w:tc>
          <w:tcPr>
            <w:tcW w:w="10771" w:type="dxa"/>
          </w:tcPr>
          <w:p w14:paraId="01A1B640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2384659A" w14:textId="77777777" w:rsidTr="00580220">
        <w:trPr>
          <w:trHeight w:val="319"/>
        </w:trPr>
        <w:tc>
          <w:tcPr>
            <w:tcW w:w="10771" w:type="dxa"/>
          </w:tcPr>
          <w:p w14:paraId="35A2041C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44A8E7B5" w14:textId="77777777" w:rsidTr="00580220">
        <w:trPr>
          <w:trHeight w:val="319"/>
        </w:trPr>
        <w:tc>
          <w:tcPr>
            <w:tcW w:w="10771" w:type="dxa"/>
          </w:tcPr>
          <w:p w14:paraId="293A8263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5A0FA0AD" w14:textId="77777777" w:rsidTr="00580220">
        <w:trPr>
          <w:trHeight w:val="319"/>
        </w:trPr>
        <w:tc>
          <w:tcPr>
            <w:tcW w:w="10771" w:type="dxa"/>
          </w:tcPr>
          <w:p w14:paraId="1ECDD922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5B75838B" w14:textId="77777777" w:rsidTr="00580220">
        <w:trPr>
          <w:trHeight w:val="319"/>
        </w:trPr>
        <w:tc>
          <w:tcPr>
            <w:tcW w:w="10771" w:type="dxa"/>
          </w:tcPr>
          <w:p w14:paraId="2493F6F3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480A390A" w14:textId="77777777" w:rsidTr="00580220">
        <w:trPr>
          <w:trHeight w:val="319"/>
        </w:trPr>
        <w:tc>
          <w:tcPr>
            <w:tcW w:w="10771" w:type="dxa"/>
          </w:tcPr>
          <w:p w14:paraId="46445F56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32007CA4" w14:textId="77777777" w:rsidTr="00580220">
        <w:trPr>
          <w:trHeight w:val="319"/>
        </w:trPr>
        <w:tc>
          <w:tcPr>
            <w:tcW w:w="10771" w:type="dxa"/>
          </w:tcPr>
          <w:p w14:paraId="4B3B0375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268BFE29" w14:textId="77777777" w:rsidTr="00580220">
        <w:trPr>
          <w:trHeight w:val="319"/>
        </w:trPr>
        <w:tc>
          <w:tcPr>
            <w:tcW w:w="10771" w:type="dxa"/>
          </w:tcPr>
          <w:p w14:paraId="57BA70F3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5E2ECBC7" w14:textId="77777777" w:rsidTr="00580220">
        <w:trPr>
          <w:trHeight w:val="319"/>
        </w:trPr>
        <w:tc>
          <w:tcPr>
            <w:tcW w:w="10771" w:type="dxa"/>
          </w:tcPr>
          <w:p w14:paraId="63A2233D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42BF68A3" w14:textId="77777777" w:rsidTr="00580220">
        <w:trPr>
          <w:trHeight w:val="319"/>
        </w:trPr>
        <w:tc>
          <w:tcPr>
            <w:tcW w:w="10771" w:type="dxa"/>
          </w:tcPr>
          <w:p w14:paraId="444C6B5B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4E48D3DF" w14:textId="77777777" w:rsidTr="00580220">
        <w:trPr>
          <w:trHeight w:val="319"/>
        </w:trPr>
        <w:tc>
          <w:tcPr>
            <w:tcW w:w="10771" w:type="dxa"/>
          </w:tcPr>
          <w:p w14:paraId="441E023E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0316E434" w14:textId="77777777" w:rsidTr="00580220">
        <w:trPr>
          <w:trHeight w:val="319"/>
        </w:trPr>
        <w:tc>
          <w:tcPr>
            <w:tcW w:w="10771" w:type="dxa"/>
          </w:tcPr>
          <w:p w14:paraId="5AF4F990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6D737BF7" w14:textId="77777777" w:rsidTr="00580220">
        <w:trPr>
          <w:trHeight w:val="319"/>
        </w:trPr>
        <w:tc>
          <w:tcPr>
            <w:tcW w:w="10771" w:type="dxa"/>
          </w:tcPr>
          <w:p w14:paraId="203D5F08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5C06B213" w14:textId="77777777" w:rsidTr="00580220">
        <w:trPr>
          <w:trHeight w:val="319"/>
        </w:trPr>
        <w:tc>
          <w:tcPr>
            <w:tcW w:w="10771" w:type="dxa"/>
          </w:tcPr>
          <w:p w14:paraId="02679D35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46CF185C" w14:textId="77777777" w:rsidTr="00580220">
        <w:trPr>
          <w:trHeight w:val="319"/>
        </w:trPr>
        <w:tc>
          <w:tcPr>
            <w:tcW w:w="10771" w:type="dxa"/>
          </w:tcPr>
          <w:p w14:paraId="07EA691C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4D702933" w14:textId="77777777" w:rsidTr="00580220">
        <w:trPr>
          <w:trHeight w:val="319"/>
        </w:trPr>
        <w:tc>
          <w:tcPr>
            <w:tcW w:w="10771" w:type="dxa"/>
          </w:tcPr>
          <w:p w14:paraId="11E65C50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315EBEC0" w14:textId="77777777" w:rsidTr="00580220">
        <w:trPr>
          <w:trHeight w:val="319"/>
        </w:trPr>
        <w:tc>
          <w:tcPr>
            <w:tcW w:w="10771" w:type="dxa"/>
          </w:tcPr>
          <w:p w14:paraId="62E975F2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1AC54EBA" w14:textId="77777777" w:rsidTr="00580220">
        <w:trPr>
          <w:trHeight w:val="319"/>
        </w:trPr>
        <w:tc>
          <w:tcPr>
            <w:tcW w:w="10771" w:type="dxa"/>
          </w:tcPr>
          <w:p w14:paraId="1AC88C91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5F5ACBD3" w14:textId="77777777" w:rsidTr="00580220">
        <w:trPr>
          <w:trHeight w:val="319"/>
        </w:trPr>
        <w:tc>
          <w:tcPr>
            <w:tcW w:w="10771" w:type="dxa"/>
          </w:tcPr>
          <w:p w14:paraId="1E69E3F4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70EEDB0B" w14:textId="77777777" w:rsidTr="00580220">
        <w:trPr>
          <w:trHeight w:val="319"/>
        </w:trPr>
        <w:tc>
          <w:tcPr>
            <w:tcW w:w="10771" w:type="dxa"/>
          </w:tcPr>
          <w:p w14:paraId="394A42BB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038BBF8E" w14:textId="77777777" w:rsidTr="00580220">
        <w:trPr>
          <w:trHeight w:val="319"/>
        </w:trPr>
        <w:tc>
          <w:tcPr>
            <w:tcW w:w="10771" w:type="dxa"/>
          </w:tcPr>
          <w:p w14:paraId="16563068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77A77A82" w14:textId="77777777" w:rsidTr="00580220">
        <w:trPr>
          <w:trHeight w:val="319"/>
        </w:trPr>
        <w:tc>
          <w:tcPr>
            <w:tcW w:w="10771" w:type="dxa"/>
          </w:tcPr>
          <w:p w14:paraId="23405FC9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62F6C693" w14:textId="77777777" w:rsidTr="00580220">
        <w:trPr>
          <w:trHeight w:val="319"/>
        </w:trPr>
        <w:tc>
          <w:tcPr>
            <w:tcW w:w="10771" w:type="dxa"/>
          </w:tcPr>
          <w:p w14:paraId="6F13BAEB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4519AC89" w14:textId="77777777" w:rsidTr="00580220">
        <w:trPr>
          <w:trHeight w:val="319"/>
        </w:trPr>
        <w:tc>
          <w:tcPr>
            <w:tcW w:w="10771" w:type="dxa"/>
          </w:tcPr>
          <w:p w14:paraId="302CE353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74F3AE26" w14:textId="77777777" w:rsidTr="00580220">
        <w:trPr>
          <w:trHeight w:val="319"/>
        </w:trPr>
        <w:tc>
          <w:tcPr>
            <w:tcW w:w="10771" w:type="dxa"/>
          </w:tcPr>
          <w:p w14:paraId="04FCE541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443B6467" w14:textId="77777777" w:rsidTr="00580220">
        <w:trPr>
          <w:trHeight w:val="319"/>
        </w:trPr>
        <w:tc>
          <w:tcPr>
            <w:tcW w:w="10771" w:type="dxa"/>
          </w:tcPr>
          <w:p w14:paraId="436CE935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7C3E78" w:rsidRPr="00580220" w14:paraId="3140C0C6" w14:textId="77777777" w:rsidTr="00580220">
        <w:trPr>
          <w:trHeight w:val="319"/>
        </w:trPr>
        <w:tc>
          <w:tcPr>
            <w:tcW w:w="10771" w:type="dxa"/>
          </w:tcPr>
          <w:p w14:paraId="3587AE91" w14:textId="77777777" w:rsidR="007C3E78" w:rsidRPr="00580220" w:rsidRDefault="007C3E78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7C3E78" w:rsidRPr="00580220" w14:paraId="03F13CBB" w14:textId="77777777" w:rsidTr="00580220">
        <w:trPr>
          <w:trHeight w:val="319"/>
        </w:trPr>
        <w:tc>
          <w:tcPr>
            <w:tcW w:w="10771" w:type="dxa"/>
          </w:tcPr>
          <w:p w14:paraId="1C304C71" w14:textId="77777777" w:rsidR="007C3E78" w:rsidRPr="00580220" w:rsidRDefault="007C3E78" w:rsidP="00F6166C">
            <w:pPr>
              <w:rPr>
                <w:rFonts w:ascii="Calibri" w:hAnsi="Calibri" w:cs="Calibri"/>
                <w:b/>
              </w:rPr>
            </w:pPr>
          </w:p>
        </w:tc>
      </w:tr>
    </w:tbl>
    <w:p w14:paraId="58B395D1" w14:textId="77777777" w:rsidR="00261777" w:rsidRPr="00261777" w:rsidRDefault="00261777" w:rsidP="00261777">
      <w:pPr>
        <w:shd w:val="clear" w:color="auto" w:fill="000000"/>
        <w:rPr>
          <w:rFonts w:ascii="Calibri" w:hAnsi="Calibri" w:cs="Calibri"/>
          <w:b/>
        </w:rPr>
      </w:pPr>
      <w:r w:rsidRPr="00261777">
        <w:rPr>
          <w:rFonts w:ascii="Calibri" w:hAnsi="Calibri" w:cs="Calibri"/>
          <w:b/>
        </w:rPr>
        <w:lastRenderedPageBreak/>
        <w:t>ANEXO - I</w:t>
      </w:r>
      <w:r>
        <w:rPr>
          <w:rFonts w:ascii="Calibri" w:hAnsi="Calibri" w:cs="Calibri"/>
          <w:b/>
        </w:rPr>
        <w:t>I</w:t>
      </w:r>
    </w:p>
    <w:p w14:paraId="7C87627E" w14:textId="77777777" w:rsidR="00261777" w:rsidRPr="00261777" w:rsidRDefault="00261777" w:rsidP="00261777">
      <w:pPr>
        <w:pBdr>
          <w:bottom w:val="single" w:sz="4" w:space="1" w:color="auto"/>
        </w:pBd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Esquema elétrico - </w:t>
      </w:r>
      <w:r w:rsidRPr="00261777">
        <w:rPr>
          <w:rFonts w:ascii="Calibri" w:hAnsi="Calibri" w:cs="Calibri"/>
          <w:b/>
        </w:rPr>
        <w:t xml:space="preserve"> (Pode ser substituíd</w:t>
      </w:r>
      <w:r>
        <w:rPr>
          <w:rFonts w:ascii="Calibri" w:hAnsi="Calibri" w:cs="Calibri"/>
          <w:b/>
        </w:rPr>
        <w:t>o por esquema impresso</w:t>
      </w:r>
      <w:r w:rsidRPr="00261777">
        <w:rPr>
          <w:rFonts w:ascii="Calibri" w:hAnsi="Calibri" w:cs="Calibri"/>
          <w:b/>
        </w:rPr>
        <w:t>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71"/>
      </w:tblGrid>
      <w:tr w:rsidR="00261777" w:rsidRPr="00580220" w14:paraId="05BC7B10" w14:textId="77777777" w:rsidTr="00580220">
        <w:trPr>
          <w:trHeight w:val="15124"/>
        </w:trPr>
        <w:tc>
          <w:tcPr>
            <w:tcW w:w="10771" w:type="dxa"/>
          </w:tcPr>
          <w:p w14:paraId="70DA675E" w14:textId="77777777" w:rsidR="00261777" w:rsidRPr="00580220" w:rsidRDefault="00261777" w:rsidP="00FF534D">
            <w:pPr>
              <w:rPr>
                <w:rFonts w:ascii="Calibri" w:hAnsi="Calibri" w:cs="Calibri"/>
                <w:b/>
              </w:rPr>
            </w:pPr>
          </w:p>
        </w:tc>
      </w:tr>
    </w:tbl>
    <w:p w14:paraId="2AC9B64F" w14:textId="77777777" w:rsidR="00261777" w:rsidRPr="00261777" w:rsidRDefault="00261777" w:rsidP="00261777">
      <w:pPr>
        <w:shd w:val="clear" w:color="auto" w:fill="000000"/>
        <w:rPr>
          <w:rFonts w:ascii="Calibri" w:hAnsi="Calibri" w:cs="Calibri"/>
          <w:b/>
        </w:rPr>
      </w:pPr>
      <w:r w:rsidRPr="00261777">
        <w:rPr>
          <w:rFonts w:ascii="Calibri" w:hAnsi="Calibri" w:cs="Calibri"/>
          <w:b/>
        </w:rPr>
        <w:lastRenderedPageBreak/>
        <w:t>ANEXO - I</w:t>
      </w:r>
      <w:r>
        <w:rPr>
          <w:rFonts w:ascii="Calibri" w:hAnsi="Calibri" w:cs="Calibri"/>
          <w:b/>
        </w:rPr>
        <w:t>I</w:t>
      </w:r>
      <w:r w:rsidR="00BB561E">
        <w:rPr>
          <w:rFonts w:ascii="Calibri" w:hAnsi="Calibri" w:cs="Calibri"/>
          <w:b/>
        </w:rPr>
        <w:t>I</w:t>
      </w:r>
    </w:p>
    <w:p w14:paraId="1763AF98" w14:textId="77777777" w:rsidR="00261777" w:rsidRPr="00261777" w:rsidRDefault="00BB561E" w:rsidP="00261777">
      <w:pPr>
        <w:pBdr>
          <w:bottom w:val="single" w:sz="4" w:space="1" w:color="auto"/>
        </w:pBd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Croqui, desenho técnico, </w:t>
      </w:r>
      <w:r w:rsidR="00B4716D">
        <w:rPr>
          <w:rFonts w:ascii="Calibri" w:hAnsi="Calibri" w:cs="Calibri"/>
          <w:b/>
        </w:rPr>
        <w:t xml:space="preserve">fotos, </w:t>
      </w:r>
      <w:r>
        <w:rPr>
          <w:rFonts w:ascii="Calibri" w:hAnsi="Calibri" w:cs="Calibri"/>
          <w:b/>
        </w:rPr>
        <w:t>esquema ou organograma do projeto (Pode ser substituído por versão impressa).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71"/>
      </w:tblGrid>
      <w:tr w:rsidR="00BB561E" w:rsidRPr="00580220" w14:paraId="419A53EE" w14:textId="77777777" w:rsidTr="00D601B6">
        <w:trPr>
          <w:trHeight w:val="14919"/>
        </w:trPr>
        <w:tc>
          <w:tcPr>
            <w:tcW w:w="10771" w:type="dxa"/>
          </w:tcPr>
          <w:p w14:paraId="66542B37" w14:textId="77777777" w:rsidR="00BB561E" w:rsidRDefault="00BB561E" w:rsidP="00FF534D">
            <w:pPr>
              <w:rPr>
                <w:rFonts w:ascii="Calibri" w:hAnsi="Calibri" w:cs="Calibri"/>
                <w:b/>
              </w:rPr>
            </w:pPr>
          </w:p>
          <w:p w14:paraId="460AC462" w14:textId="77777777" w:rsidR="00D601B6" w:rsidRDefault="00D601B6" w:rsidP="00FF534D">
            <w:pPr>
              <w:rPr>
                <w:rFonts w:ascii="Calibri" w:hAnsi="Calibri" w:cs="Calibri"/>
                <w:b/>
              </w:rPr>
            </w:pPr>
          </w:p>
          <w:p w14:paraId="261CB08E" w14:textId="77777777" w:rsidR="00D601B6" w:rsidRDefault="00D601B6" w:rsidP="00FF534D">
            <w:pPr>
              <w:rPr>
                <w:rFonts w:ascii="Calibri" w:hAnsi="Calibri" w:cs="Calibri"/>
                <w:b/>
              </w:rPr>
            </w:pPr>
          </w:p>
          <w:p w14:paraId="35ADFFF8" w14:textId="77777777" w:rsidR="00D601B6" w:rsidRDefault="00D601B6" w:rsidP="00FF534D">
            <w:pPr>
              <w:rPr>
                <w:rFonts w:ascii="Calibri" w:hAnsi="Calibri" w:cs="Calibri"/>
                <w:b/>
              </w:rPr>
            </w:pPr>
          </w:p>
          <w:p w14:paraId="6F419266" w14:textId="77777777" w:rsidR="00D601B6" w:rsidRPr="00580220" w:rsidRDefault="00D601B6" w:rsidP="00FF534D">
            <w:pPr>
              <w:rPr>
                <w:rFonts w:ascii="Calibri" w:hAnsi="Calibri" w:cs="Calibri"/>
                <w:b/>
              </w:rPr>
            </w:pPr>
          </w:p>
        </w:tc>
      </w:tr>
    </w:tbl>
    <w:p w14:paraId="5892BB7C" w14:textId="77777777" w:rsidR="00261777" w:rsidRPr="00580220" w:rsidRDefault="00261777" w:rsidP="00D601B6">
      <w:pPr>
        <w:rPr>
          <w:rFonts w:ascii="Calibri" w:hAnsi="Calibri" w:cs="Calibri"/>
          <w:b/>
        </w:rPr>
      </w:pPr>
    </w:p>
    <w:sectPr w:rsidR="00261777" w:rsidRPr="00580220" w:rsidSect="007C3E78">
      <w:footerReference w:type="default" r:id="rId9"/>
      <w:headerReference w:type="first" r:id="rId10"/>
      <w:pgSz w:w="11907" w:h="16840" w:code="9"/>
      <w:pgMar w:top="284" w:right="567" w:bottom="568" w:left="709" w:header="284" w:footer="404" w:gutter="0"/>
      <w:pgNumType w:start="0"/>
      <w:cols w:space="141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9C1F0" w14:textId="77777777" w:rsidR="00AC44DD" w:rsidRDefault="00AC44DD">
      <w:r>
        <w:separator/>
      </w:r>
    </w:p>
  </w:endnote>
  <w:endnote w:type="continuationSeparator" w:id="0">
    <w:p w14:paraId="44A5A6FC" w14:textId="77777777" w:rsidR="00AC44DD" w:rsidRDefault="00AC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9F" w:csb1="00000000"/>
  </w:font>
  <w:font w:name="Droid Sans">
    <w:altName w:val="Times New Roman"/>
    <w:charset w:val="00"/>
    <w:family w:val="auto"/>
    <w:pitch w:val="variable"/>
  </w:font>
  <w:font w:name="Lohit Hindi">
    <w:altName w:val="Times New Roman"/>
    <w:charset w:val="00"/>
    <w:family w:val="auto"/>
    <w:pitch w:val="default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C1903" w14:textId="6C43E952" w:rsidR="00FB7EF7" w:rsidRPr="00075CEE" w:rsidRDefault="002775C3" w:rsidP="002775C3">
    <w:pPr>
      <w:pStyle w:val="Rodap"/>
      <w:pBdr>
        <w:top w:val="single" w:sz="4" w:space="1" w:color="auto"/>
      </w:pBdr>
      <w:jc w:val="right"/>
      <w:rPr>
        <w:rFonts w:ascii="Calibri" w:hAnsi="Calibri" w:cs="Calibri"/>
      </w:rPr>
    </w:pPr>
    <w:r w:rsidRPr="00B32ED8">
      <w:rPr>
        <w:rFonts w:ascii="Calibri" w:hAnsi="Calibri" w:cs="Calibri"/>
        <w:i/>
        <w:sz w:val="14"/>
        <w:szCs w:val="14"/>
      </w:rPr>
      <w:t>Prof</w:t>
    </w:r>
    <w:r w:rsidR="00BA72C7">
      <w:rPr>
        <w:rFonts w:ascii="Calibri" w:hAnsi="Calibri" w:cs="Calibri"/>
        <w:i/>
        <w:sz w:val="14"/>
        <w:szCs w:val="14"/>
      </w:rPr>
      <w:t>.</w:t>
    </w:r>
    <w:r w:rsidRPr="00B32ED8">
      <w:rPr>
        <w:rFonts w:ascii="Calibri" w:hAnsi="Calibri" w:cs="Calibri"/>
        <w:i/>
        <w:sz w:val="14"/>
        <w:szCs w:val="14"/>
      </w:rPr>
      <w:t xml:space="preserve">  Amadeu Zanon Neto</w:t>
    </w:r>
    <w:r w:rsidR="00FD52BA">
      <w:rPr>
        <w:rFonts w:ascii="Calibri" w:hAnsi="Calibri" w:cs="Calibri"/>
      </w:rPr>
      <w:t xml:space="preserve">  - </w:t>
    </w:r>
    <w:r w:rsidR="00C47165" w:rsidRPr="00C47165">
      <w:rPr>
        <w:rFonts w:ascii="Calibri" w:hAnsi="Calibri" w:cs="Calibri"/>
      </w:rPr>
      <w:t xml:space="preserve">Página </w:t>
    </w:r>
    <w:r w:rsidR="00C47165" w:rsidRPr="00C47165">
      <w:rPr>
        <w:rFonts w:ascii="Calibri" w:hAnsi="Calibri" w:cs="Calibri"/>
        <w:b/>
      </w:rPr>
      <w:fldChar w:fldCharType="begin"/>
    </w:r>
    <w:r w:rsidR="00C47165" w:rsidRPr="00C47165">
      <w:rPr>
        <w:rFonts w:ascii="Calibri" w:hAnsi="Calibri" w:cs="Calibri"/>
        <w:b/>
      </w:rPr>
      <w:instrText>PAGE  \* Arabic  \* MERGEFORMAT</w:instrText>
    </w:r>
    <w:r w:rsidR="00C47165" w:rsidRPr="00C47165">
      <w:rPr>
        <w:rFonts w:ascii="Calibri" w:hAnsi="Calibri" w:cs="Calibri"/>
        <w:b/>
      </w:rPr>
      <w:fldChar w:fldCharType="separate"/>
    </w:r>
    <w:r w:rsidR="008B3987">
      <w:rPr>
        <w:rFonts w:ascii="Calibri" w:hAnsi="Calibri" w:cs="Calibri"/>
        <w:b/>
        <w:noProof/>
      </w:rPr>
      <w:t>7</w:t>
    </w:r>
    <w:r w:rsidR="00C47165" w:rsidRPr="00C47165">
      <w:rPr>
        <w:rFonts w:ascii="Calibri" w:hAnsi="Calibri" w:cs="Calibri"/>
        <w:b/>
      </w:rPr>
      <w:fldChar w:fldCharType="end"/>
    </w:r>
    <w:r w:rsidR="00C47165" w:rsidRPr="00C47165">
      <w:rPr>
        <w:rFonts w:ascii="Calibri" w:hAnsi="Calibri" w:cs="Calibri"/>
      </w:rPr>
      <w:t xml:space="preserve"> de </w:t>
    </w:r>
    <w:r w:rsidR="00D601B6">
      <w:rPr>
        <w:rFonts w:ascii="Calibri" w:hAnsi="Calibri" w:cs="Calibri"/>
        <w:b/>
      </w:rPr>
      <w:fldChar w:fldCharType="begin"/>
    </w:r>
    <w:r w:rsidR="00D601B6">
      <w:rPr>
        <w:rFonts w:ascii="Calibri" w:hAnsi="Calibri" w:cs="Calibri"/>
        <w:b/>
      </w:rPr>
      <w:instrText xml:space="preserve"> NUMPAGES - 1  \* MERGEFORMAT </w:instrText>
    </w:r>
    <w:r w:rsidR="00D601B6">
      <w:rPr>
        <w:rFonts w:ascii="Calibri" w:hAnsi="Calibri" w:cs="Calibri"/>
        <w:b/>
      </w:rPr>
      <w:fldChar w:fldCharType="separate"/>
    </w:r>
    <w:r w:rsidR="008B3987">
      <w:rPr>
        <w:rFonts w:ascii="Calibri" w:hAnsi="Calibri" w:cs="Calibri"/>
        <w:b/>
        <w:noProof/>
      </w:rPr>
      <w:t>8</w:t>
    </w:r>
    <w:r w:rsidR="00D601B6">
      <w:rPr>
        <w:rFonts w:ascii="Calibri" w:hAnsi="Calibri" w:cs="Calibri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F7635" w14:textId="77777777" w:rsidR="00AC44DD" w:rsidRDefault="00AC44DD">
      <w:r>
        <w:separator/>
      </w:r>
    </w:p>
  </w:footnote>
  <w:footnote w:type="continuationSeparator" w:id="0">
    <w:p w14:paraId="43E2CA0C" w14:textId="77777777" w:rsidR="00AC44DD" w:rsidRDefault="00AC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15DDC" w14:textId="77777777" w:rsidR="00DF779B" w:rsidRPr="00FB6CF8" w:rsidRDefault="00000000" w:rsidP="00DF779B">
    <w:pPr>
      <w:jc w:val="right"/>
      <w:rPr>
        <w:rFonts w:ascii="Arial Narrow" w:hAnsi="Arial Narrow" w:cs="Arial"/>
        <w:b/>
        <w:color w:val="333333"/>
      </w:rPr>
    </w:pPr>
    <w:r>
      <w:rPr>
        <w:noProof/>
      </w:rPr>
      <w:pict w14:anchorId="5121F9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1" o:spid="_x0000_s1026" type="#_x0000_t75" style="position:absolute;left:0;text-align:left;margin-left:-10.7pt;margin-top:-6.65pt;width:78pt;height:91.6pt;z-index:1;visibility:visible;mso-wrap-style:square;mso-position-horizontal-relative:text;mso-position-vertical-relative:text;mso-width-relative:page;mso-height-relative:page">
          <v:imagedata r:id="rId1" o:title=""/>
          <w10:wrap type="square"/>
        </v:shape>
      </w:pict>
    </w:r>
    <w:r w:rsidR="00DF779B" w:rsidRPr="00FB6CF8">
      <w:rPr>
        <w:rFonts w:ascii="Arial Narrow" w:hAnsi="Arial Narrow" w:cs="Arial"/>
        <w:b/>
        <w:color w:val="333333"/>
      </w:rPr>
      <w:t>Centro Universitário Católico Salesiano Auxilium</w:t>
    </w:r>
  </w:p>
  <w:p w14:paraId="76EAADCA" w14:textId="77777777" w:rsidR="00DF779B" w:rsidRPr="002610B7" w:rsidRDefault="00DF779B" w:rsidP="00DF779B">
    <w:pPr>
      <w:jc w:val="right"/>
      <w:rPr>
        <w:rFonts w:ascii="Arial Narrow" w:hAnsi="Arial Narrow" w:cs="Arial"/>
        <w:sz w:val="16"/>
        <w:szCs w:val="16"/>
      </w:rPr>
    </w:pPr>
    <w:r w:rsidRPr="002610B7">
      <w:rPr>
        <w:rFonts w:ascii="Arial Narrow" w:hAnsi="Arial Narrow" w:cs="Arial"/>
        <w:sz w:val="16"/>
        <w:szCs w:val="16"/>
      </w:rPr>
      <w:t>Araçatuba / SP</w:t>
    </w:r>
  </w:p>
  <w:p w14:paraId="241A1BBD" w14:textId="77777777" w:rsidR="00DF779B" w:rsidRDefault="00DF779B" w:rsidP="00DF779B">
    <w:pPr>
      <w:pStyle w:val="Cabealho"/>
      <w:rPr>
        <w:szCs w:val="16"/>
      </w:rPr>
    </w:pPr>
  </w:p>
  <w:p w14:paraId="18A6F728" w14:textId="77777777" w:rsidR="00DF779B" w:rsidRDefault="00DF779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677C"/>
    <w:multiLevelType w:val="singleLevel"/>
    <w:tmpl w:val="0416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" w15:restartNumberingAfterBreak="0">
    <w:nsid w:val="080027DD"/>
    <w:multiLevelType w:val="hybridMultilevel"/>
    <w:tmpl w:val="FCC83A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8228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85C5F7C"/>
    <w:multiLevelType w:val="singleLevel"/>
    <w:tmpl w:val="B1D02AC0"/>
    <w:lvl w:ilvl="0">
      <w:numFmt w:val="bullet"/>
      <w:lvlText w:val="–"/>
      <w:lvlJc w:val="left"/>
      <w:pPr>
        <w:tabs>
          <w:tab w:val="num" w:pos="1631"/>
        </w:tabs>
        <w:ind w:left="1631" w:hanging="360"/>
      </w:pPr>
      <w:rPr>
        <w:rFonts w:hint="default"/>
      </w:rPr>
    </w:lvl>
  </w:abstractNum>
  <w:abstractNum w:abstractNumId="4" w15:restartNumberingAfterBreak="0">
    <w:nsid w:val="0FCA6B1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5E36B89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8301621"/>
    <w:multiLevelType w:val="hybridMultilevel"/>
    <w:tmpl w:val="593A930A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1D591127"/>
    <w:multiLevelType w:val="hybridMultilevel"/>
    <w:tmpl w:val="65EA53A2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21D6576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6C14B9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2787208"/>
    <w:multiLevelType w:val="singleLevel"/>
    <w:tmpl w:val="F3DE5268"/>
    <w:lvl w:ilvl="0">
      <w:start w:val="2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1" w15:restartNumberingAfterBreak="0">
    <w:nsid w:val="385429BA"/>
    <w:multiLevelType w:val="singleLevel"/>
    <w:tmpl w:val="F41EC69E"/>
    <w:lvl w:ilvl="0">
      <w:numFmt w:val="bullet"/>
      <w:lvlText w:val="–"/>
      <w:lvlJc w:val="left"/>
      <w:pPr>
        <w:tabs>
          <w:tab w:val="num" w:pos="1728"/>
        </w:tabs>
        <w:ind w:left="1728" w:hanging="360"/>
      </w:pPr>
      <w:rPr>
        <w:rFonts w:hint="default"/>
      </w:rPr>
    </w:lvl>
  </w:abstractNum>
  <w:abstractNum w:abstractNumId="12" w15:restartNumberingAfterBreak="0">
    <w:nsid w:val="3EDF2BB6"/>
    <w:multiLevelType w:val="singleLevel"/>
    <w:tmpl w:val="8E94404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2"/>
      </w:rPr>
    </w:lvl>
  </w:abstractNum>
  <w:abstractNum w:abstractNumId="13" w15:restartNumberingAfterBreak="0">
    <w:nsid w:val="3FCF33CA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18E34DF"/>
    <w:multiLevelType w:val="hybridMultilevel"/>
    <w:tmpl w:val="11D0BD88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5" w15:restartNumberingAfterBreak="0">
    <w:nsid w:val="4D5A305E"/>
    <w:multiLevelType w:val="singleLevel"/>
    <w:tmpl w:val="0416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4DF319F6"/>
    <w:multiLevelType w:val="hybridMultilevel"/>
    <w:tmpl w:val="3744A99A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2874F9A"/>
    <w:multiLevelType w:val="hybridMultilevel"/>
    <w:tmpl w:val="37D8EBC0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55EC0730"/>
    <w:multiLevelType w:val="singleLevel"/>
    <w:tmpl w:val="0416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D43055C"/>
    <w:multiLevelType w:val="singleLevel"/>
    <w:tmpl w:val="0416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7541225F"/>
    <w:multiLevelType w:val="hybridMultilevel"/>
    <w:tmpl w:val="16E0E55E"/>
    <w:lvl w:ilvl="0" w:tplc="0950A41A">
      <w:start w:val="1"/>
      <w:numFmt w:val="lowerLetter"/>
      <w:lvlText w:val="%1)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365"/>
        </w:tabs>
        <w:ind w:left="136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085"/>
        </w:tabs>
        <w:ind w:left="208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05"/>
        </w:tabs>
        <w:ind w:left="280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525"/>
        </w:tabs>
        <w:ind w:left="352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245"/>
        </w:tabs>
        <w:ind w:left="424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965"/>
        </w:tabs>
        <w:ind w:left="496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685"/>
        </w:tabs>
        <w:ind w:left="568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05"/>
        </w:tabs>
        <w:ind w:left="6405" w:hanging="180"/>
      </w:pPr>
    </w:lvl>
  </w:abstractNum>
  <w:abstractNum w:abstractNumId="21" w15:restartNumberingAfterBreak="0">
    <w:nsid w:val="759057F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9684A88"/>
    <w:multiLevelType w:val="singleLevel"/>
    <w:tmpl w:val="0416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6904924">
    <w:abstractNumId w:val="4"/>
  </w:num>
  <w:num w:numId="2" w16cid:durableId="1670711339">
    <w:abstractNumId w:val="8"/>
  </w:num>
  <w:num w:numId="3" w16cid:durableId="2040814929">
    <w:abstractNumId w:val="9"/>
  </w:num>
  <w:num w:numId="4" w16cid:durableId="882445474">
    <w:abstractNumId w:val="13"/>
  </w:num>
  <w:num w:numId="5" w16cid:durableId="1328902989">
    <w:abstractNumId w:val="2"/>
  </w:num>
  <w:num w:numId="6" w16cid:durableId="381905042">
    <w:abstractNumId w:val="21"/>
  </w:num>
  <w:num w:numId="7" w16cid:durableId="1932546415">
    <w:abstractNumId w:val="15"/>
  </w:num>
  <w:num w:numId="8" w16cid:durableId="1595940764">
    <w:abstractNumId w:val="18"/>
  </w:num>
  <w:num w:numId="9" w16cid:durableId="1596403270">
    <w:abstractNumId w:val="22"/>
  </w:num>
  <w:num w:numId="10" w16cid:durableId="2042394170">
    <w:abstractNumId w:val="0"/>
  </w:num>
  <w:num w:numId="11" w16cid:durableId="1390497762">
    <w:abstractNumId w:val="12"/>
  </w:num>
  <w:num w:numId="12" w16cid:durableId="1242180764">
    <w:abstractNumId w:val="5"/>
  </w:num>
  <w:num w:numId="13" w16cid:durableId="177426207">
    <w:abstractNumId w:val="10"/>
  </w:num>
  <w:num w:numId="14" w16cid:durableId="337006411">
    <w:abstractNumId w:val="19"/>
  </w:num>
  <w:num w:numId="15" w16cid:durableId="837039363">
    <w:abstractNumId w:val="3"/>
  </w:num>
  <w:num w:numId="16" w16cid:durableId="2047414419">
    <w:abstractNumId w:val="11"/>
  </w:num>
  <w:num w:numId="17" w16cid:durableId="250550861">
    <w:abstractNumId w:val="16"/>
  </w:num>
  <w:num w:numId="18" w16cid:durableId="728652118">
    <w:abstractNumId w:val="20"/>
  </w:num>
  <w:num w:numId="19" w16cid:durableId="166332481">
    <w:abstractNumId w:val="1"/>
  </w:num>
  <w:num w:numId="20" w16cid:durableId="1552569050">
    <w:abstractNumId w:val="14"/>
  </w:num>
  <w:num w:numId="21" w16cid:durableId="964656263">
    <w:abstractNumId w:val="17"/>
  </w:num>
  <w:num w:numId="22" w16cid:durableId="603417703">
    <w:abstractNumId w:val="7"/>
  </w:num>
  <w:num w:numId="23" w16cid:durableId="19135368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2678"/>
    <w:rsid w:val="00017ACA"/>
    <w:rsid w:val="0002582A"/>
    <w:rsid w:val="000313CE"/>
    <w:rsid w:val="000313FE"/>
    <w:rsid w:val="00031E3E"/>
    <w:rsid w:val="00054CAD"/>
    <w:rsid w:val="000571C4"/>
    <w:rsid w:val="000643E3"/>
    <w:rsid w:val="000644F3"/>
    <w:rsid w:val="000701F8"/>
    <w:rsid w:val="00075CEE"/>
    <w:rsid w:val="000775E9"/>
    <w:rsid w:val="0008428F"/>
    <w:rsid w:val="000A0FBA"/>
    <w:rsid w:val="000B4F0E"/>
    <w:rsid w:val="000C2AFF"/>
    <w:rsid w:val="000D291C"/>
    <w:rsid w:val="000D5B1C"/>
    <w:rsid w:val="000F0500"/>
    <w:rsid w:val="000F0848"/>
    <w:rsid w:val="00132923"/>
    <w:rsid w:val="00136061"/>
    <w:rsid w:val="001446E6"/>
    <w:rsid w:val="001472C5"/>
    <w:rsid w:val="00153E6B"/>
    <w:rsid w:val="00156DBF"/>
    <w:rsid w:val="00157F03"/>
    <w:rsid w:val="001714F1"/>
    <w:rsid w:val="00190565"/>
    <w:rsid w:val="001A1440"/>
    <w:rsid w:val="001A49CC"/>
    <w:rsid w:val="001A544D"/>
    <w:rsid w:val="001B21E0"/>
    <w:rsid w:val="001B3902"/>
    <w:rsid w:val="001C2AE2"/>
    <w:rsid w:val="001C323D"/>
    <w:rsid w:val="001C506B"/>
    <w:rsid w:val="001D0770"/>
    <w:rsid w:val="001E01ED"/>
    <w:rsid w:val="001E0CBE"/>
    <w:rsid w:val="001F00A4"/>
    <w:rsid w:val="00203EFB"/>
    <w:rsid w:val="0020776C"/>
    <w:rsid w:val="0021330E"/>
    <w:rsid w:val="0022034B"/>
    <w:rsid w:val="00226CDC"/>
    <w:rsid w:val="0025041C"/>
    <w:rsid w:val="002542F3"/>
    <w:rsid w:val="002554CD"/>
    <w:rsid w:val="002610B7"/>
    <w:rsid w:val="00261777"/>
    <w:rsid w:val="00270468"/>
    <w:rsid w:val="00270635"/>
    <w:rsid w:val="002775C3"/>
    <w:rsid w:val="002B0871"/>
    <w:rsid w:val="002C0C95"/>
    <w:rsid w:val="002C2749"/>
    <w:rsid w:val="002D1C6E"/>
    <w:rsid w:val="002D2326"/>
    <w:rsid w:val="002D6A6C"/>
    <w:rsid w:val="002E550C"/>
    <w:rsid w:val="00301F6E"/>
    <w:rsid w:val="00304964"/>
    <w:rsid w:val="00315239"/>
    <w:rsid w:val="0032082D"/>
    <w:rsid w:val="003351A9"/>
    <w:rsid w:val="00341914"/>
    <w:rsid w:val="00350BC7"/>
    <w:rsid w:val="00355C0D"/>
    <w:rsid w:val="00357DB9"/>
    <w:rsid w:val="003847BA"/>
    <w:rsid w:val="003A6028"/>
    <w:rsid w:val="003B50E2"/>
    <w:rsid w:val="003B5FA0"/>
    <w:rsid w:val="003D0E09"/>
    <w:rsid w:val="003D1231"/>
    <w:rsid w:val="003D5D20"/>
    <w:rsid w:val="003E4690"/>
    <w:rsid w:val="003F5D1B"/>
    <w:rsid w:val="00406CE7"/>
    <w:rsid w:val="00435CB7"/>
    <w:rsid w:val="00447E74"/>
    <w:rsid w:val="0045374C"/>
    <w:rsid w:val="004563FF"/>
    <w:rsid w:val="004605A7"/>
    <w:rsid w:val="00470C68"/>
    <w:rsid w:val="00474869"/>
    <w:rsid w:val="004779D0"/>
    <w:rsid w:val="004849F3"/>
    <w:rsid w:val="00495F6D"/>
    <w:rsid w:val="004A0322"/>
    <w:rsid w:val="004A1785"/>
    <w:rsid w:val="004B5B52"/>
    <w:rsid w:val="004B5F19"/>
    <w:rsid w:val="004C2FCF"/>
    <w:rsid w:val="004C72AB"/>
    <w:rsid w:val="004D5337"/>
    <w:rsid w:val="004F75B6"/>
    <w:rsid w:val="005005B8"/>
    <w:rsid w:val="00507B84"/>
    <w:rsid w:val="00524173"/>
    <w:rsid w:val="00534C36"/>
    <w:rsid w:val="0054122B"/>
    <w:rsid w:val="00543E31"/>
    <w:rsid w:val="00543F09"/>
    <w:rsid w:val="00544709"/>
    <w:rsid w:val="005519F2"/>
    <w:rsid w:val="00557610"/>
    <w:rsid w:val="0056291E"/>
    <w:rsid w:val="00580220"/>
    <w:rsid w:val="0058677E"/>
    <w:rsid w:val="00587928"/>
    <w:rsid w:val="0059169A"/>
    <w:rsid w:val="005933EB"/>
    <w:rsid w:val="00595637"/>
    <w:rsid w:val="005A467F"/>
    <w:rsid w:val="005B11AB"/>
    <w:rsid w:val="005B1856"/>
    <w:rsid w:val="005B6D11"/>
    <w:rsid w:val="005B7FEB"/>
    <w:rsid w:val="005D18C2"/>
    <w:rsid w:val="005D3511"/>
    <w:rsid w:val="005F10DA"/>
    <w:rsid w:val="005F1BEB"/>
    <w:rsid w:val="005F258D"/>
    <w:rsid w:val="005F2E86"/>
    <w:rsid w:val="00611B00"/>
    <w:rsid w:val="00612729"/>
    <w:rsid w:val="00633E1B"/>
    <w:rsid w:val="006371C5"/>
    <w:rsid w:val="00654C16"/>
    <w:rsid w:val="00655809"/>
    <w:rsid w:val="00661154"/>
    <w:rsid w:val="00661D15"/>
    <w:rsid w:val="00665B1E"/>
    <w:rsid w:val="00673396"/>
    <w:rsid w:val="00691649"/>
    <w:rsid w:val="006A3301"/>
    <w:rsid w:val="006A797E"/>
    <w:rsid w:val="006B0205"/>
    <w:rsid w:val="006B6EE7"/>
    <w:rsid w:val="006C7FC8"/>
    <w:rsid w:val="006D0A54"/>
    <w:rsid w:val="006E1099"/>
    <w:rsid w:val="006E7911"/>
    <w:rsid w:val="00712286"/>
    <w:rsid w:val="00712CE2"/>
    <w:rsid w:val="007256A7"/>
    <w:rsid w:val="00727061"/>
    <w:rsid w:val="007371AA"/>
    <w:rsid w:val="00745DD2"/>
    <w:rsid w:val="007525A1"/>
    <w:rsid w:val="0075523B"/>
    <w:rsid w:val="00762121"/>
    <w:rsid w:val="007623D4"/>
    <w:rsid w:val="007824E5"/>
    <w:rsid w:val="00790F91"/>
    <w:rsid w:val="00794284"/>
    <w:rsid w:val="007C3E78"/>
    <w:rsid w:val="007C6BB6"/>
    <w:rsid w:val="007D068B"/>
    <w:rsid w:val="007D6677"/>
    <w:rsid w:val="007E2734"/>
    <w:rsid w:val="007F0BA8"/>
    <w:rsid w:val="008046E1"/>
    <w:rsid w:val="0084316D"/>
    <w:rsid w:val="00864BC2"/>
    <w:rsid w:val="008A5569"/>
    <w:rsid w:val="008A5F36"/>
    <w:rsid w:val="008B0286"/>
    <w:rsid w:val="008B3987"/>
    <w:rsid w:val="008B41CE"/>
    <w:rsid w:val="008B5ABC"/>
    <w:rsid w:val="008B6191"/>
    <w:rsid w:val="008C2F56"/>
    <w:rsid w:val="008D5637"/>
    <w:rsid w:val="008E6186"/>
    <w:rsid w:val="008F4F13"/>
    <w:rsid w:val="008F6CA9"/>
    <w:rsid w:val="00911C68"/>
    <w:rsid w:val="00912BB1"/>
    <w:rsid w:val="00914AAD"/>
    <w:rsid w:val="0092520E"/>
    <w:rsid w:val="009464A0"/>
    <w:rsid w:val="00956C1D"/>
    <w:rsid w:val="00963C0A"/>
    <w:rsid w:val="0097497D"/>
    <w:rsid w:val="00976A50"/>
    <w:rsid w:val="009840A3"/>
    <w:rsid w:val="009855D6"/>
    <w:rsid w:val="00992976"/>
    <w:rsid w:val="00996F6D"/>
    <w:rsid w:val="009A2492"/>
    <w:rsid w:val="009C531B"/>
    <w:rsid w:val="009E5AB1"/>
    <w:rsid w:val="009F4887"/>
    <w:rsid w:val="009F7514"/>
    <w:rsid w:val="00A0233D"/>
    <w:rsid w:val="00A04594"/>
    <w:rsid w:val="00A24078"/>
    <w:rsid w:val="00A24D56"/>
    <w:rsid w:val="00A31403"/>
    <w:rsid w:val="00A402FE"/>
    <w:rsid w:val="00A42900"/>
    <w:rsid w:val="00A50036"/>
    <w:rsid w:val="00A529D0"/>
    <w:rsid w:val="00A53BCE"/>
    <w:rsid w:val="00A61B38"/>
    <w:rsid w:val="00A70D37"/>
    <w:rsid w:val="00A72B1E"/>
    <w:rsid w:val="00A76BA0"/>
    <w:rsid w:val="00AA282F"/>
    <w:rsid w:val="00AB48C7"/>
    <w:rsid w:val="00AC1E5D"/>
    <w:rsid w:val="00AC44DD"/>
    <w:rsid w:val="00AE63EB"/>
    <w:rsid w:val="00AF6335"/>
    <w:rsid w:val="00B0672B"/>
    <w:rsid w:val="00B1030D"/>
    <w:rsid w:val="00B12245"/>
    <w:rsid w:val="00B15548"/>
    <w:rsid w:val="00B17DA4"/>
    <w:rsid w:val="00B260F0"/>
    <w:rsid w:val="00B32ED8"/>
    <w:rsid w:val="00B41C82"/>
    <w:rsid w:val="00B4716D"/>
    <w:rsid w:val="00B52554"/>
    <w:rsid w:val="00B52A8B"/>
    <w:rsid w:val="00B600E4"/>
    <w:rsid w:val="00B616B1"/>
    <w:rsid w:val="00B71377"/>
    <w:rsid w:val="00B73091"/>
    <w:rsid w:val="00B85682"/>
    <w:rsid w:val="00B85D8F"/>
    <w:rsid w:val="00B86790"/>
    <w:rsid w:val="00BA25D9"/>
    <w:rsid w:val="00BA72C7"/>
    <w:rsid w:val="00BB2FF7"/>
    <w:rsid w:val="00BB561E"/>
    <w:rsid w:val="00BE700E"/>
    <w:rsid w:val="00C20405"/>
    <w:rsid w:val="00C47165"/>
    <w:rsid w:val="00C505C4"/>
    <w:rsid w:val="00C51390"/>
    <w:rsid w:val="00C532F4"/>
    <w:rsid w:val="00C61999"/>
    <w:rsid w:val="00C72678"/>
    <w:rsid w:val="00C773C3"/>
    <w:rsid w:val="00C82387"/>
    <w:rsid w:val="00C87434"/>
    <w:rsid w:val="00C90483"/>
    <w:rsid w:val="00C96A18"/>
    <w:rsid w:val="00CA7FE3"/>
    <w:rsid w:val="00CB01CA"/>
    <w:rsid w:val="00CB37DA"/>
    <w:rsid w:val="00CB626D"/>
    <w:rsid w:val="00CD0D91"/>
    <w:rsid w:val="00CE07AE"/>
    <w:rsid w:val="00CE510C"/>
    <w:rsid w:val="00CF11BB"/>
    <w:rsid w:val="00CF6093"/>
    <w:rsid w:val="00CF6BEF"/>
    <w:rsid w:val="00D01D54"/>
    <w:rsid w:val="00D30F1E"/>
    <w:rsid w:val="00D44665"/>
    <w:rsid w:val="00D473B0"/>
    <w:rsid w:val="00D522DD"/>
    <w:rsid w:val="00D5642A"/>
    <w:rsid w:val="00D601B6"/>
    <w:rsid w:val="00D6085C"/>
    <w:rsid w:val="00D71E8A"/>
    <w:rsid w:val="00D73DD7"/>
    <w:rsid w:val="00D8092F"/>
    <w:rsid w:val="00D9590C"/>
    <w:rsid w:val="00DA5DD9"/>
    <w:rsid w:val="00DB3DB7"/>
    <w:rsid w:val="00DC492A"/>
    <w:rsid w:val="00DC7225"/>
    <w:rsid w:val="00DD098E"/>
    <w:rsid w:val="00DF779B"/>
    <w:rsid w:val="00E027B3"/>
    <w:rsid w:val="00E21A59"/>
    <w:rsid w:val="00E24B46"/>
    <w:rsid w:val="00E27C5A"/>
    <w:rsid w:val="00E3765A"/>
    <w:rsid w:val="00E42B2A"/>
    <w:rsid w:val="00E43091"/>
    <w:rsid w:val="00E5347F"/>
    <w:rsid w:val="00E535A4"/>
    <w:rsid w:val="00E577D3"/>
    <w:rsid w:val="00E647B9"/>
    <w:rsid w:val="00E6521A"/>
    <w:rsid w:val="00E70753"/>
    <w:rsid w:val="00E760E4"/>
    <w:rsid w:val="00E8132F"/>
    <w:rsid w:val="00E84B27"/>
    <w:rsid w:val="00E948EE"/>
    <w:rsid w:val="00E9490F"/>
    <w:rsid w:val="00EA0051"/>
    <w:rsid w:val="00EA7F97"/>
    <w:rsid w:val="00EB2B83"/>
    <w:rsid w:val="00EC14C6"/>
    <w:rsid w:val="00EC60A6"/>
    <w:rsid w:val="00ED3D92"/>
    <w:rsid w:val="00ED692F"/>
    <w:rsid w:val="00EE65F6"/>
    <w:rsid w:val="00EE7D6B"/>
    <w:rsid w:val="00EF2071"/>
    <w:rsid w:val="00EF4157"/>
    <w:rsid w:val="00EF7B63"/>
    <w:rsid w:val="00F21563"/>
    <w:rsid w:val="00F538AF"/>
    <w:rsid w:val="00F6166C"/>
    <w:rsid w:val="00F71F7A"/>
    <w:rsid w:val="00F85E45"/>
    <w:rsid w:val="00F95837"/>
    <w:rsid w:val="00FA5EEA"/>
    <w:rsid w:val="00FA5F23"/>
    <w:rsid w:val="00FB7EF7"/>
    <w:rsid w:val="00FD3E3C"/>
    <w:rsid w:val="00FD40DC"/>
    <w:rsid w:val="00FD52BA"/>
    <w:rsid w:val="00FD67BA"/>
    <w:rsid w:val="00FF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  <w14:docId w14:val="5A79A1EE"/>
  <w15:chartTrackingRefBased/>
  <w15:docId w15:val="{5084FE56-600C-475B-A920-B948577E2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Univers" w:hAnsi="Univers"/>
      <w:b/>
      <w:smallCaps/>
      <w:sz w:val="38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Univers" w:hAnsi="Univers"/>
      <w:b/>
      <w:smallCaps/>
      <w:sz w:val="24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  <w:sz w:val="16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Univers" w:hAnsi="Univers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4B5F1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B5F19"/>
    <w:pPr>
      <w:tabs>
        <w:tab w:val="center" w:pos="4252"/>
        <w:tab w:val="right" w:pos="8504"/>
      </w:tabs>
    </w:pPr>
  </w:style>
  <w:style w:type="character" w:styleId="Hyperlink">
    <w:name w:val="Hyperlink"/>
    <w:rsid w:val="000644F3"/>
    <w:rPr>
      <w:color w:val="0000FF"/>
      <w:u w:val="single"/>
    </w:rPr>
  </w:style>
  <w:style w:type="table" w:styleId="Tabelacomgrade">
    <w:name w:val="Table Grid"/>
    <w:basedOn w:val="Tabelanormal"/>
    <w:rsid w:val="00963C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link w:val="Cabealho"/>
    <w:uiPriority w:val="99"/>
    <w:rsid w:val="009855D6"/>
  </w:style>
  <w:style w:type="paragraph" w:customStyle="1" w:styleId="Standard">
    <w:name w:val="Standard"/>
    <w:rsid w:val="00DF779B"/>
    <w:pPr>
      <w:widowControl w:val="0"/>
      <w:suppressAutoHyphens/>
      <w:autoSpaceDN w:val="0"/>
      <w:textAlignment w:val="baseline"/>
    </w:pPr>
    <w:rPr>
      <w:rFonts w:eastAsia="Droid Sans" w:cs="Lohit Hind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6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anon\Documents\Modelos%20Personalizados%20do%20Office\Folha%20Relat&#243;rio%20Padr&#227;o%20de%20Laborat&#243;rio%20-%20Bras&#227;o%20-%202024.do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909A2C-02A1-4C77-A423-94CBEDFB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Folha Relatório Padrão de Laboratório - Brasão - 2024.dotm</Template>
  <TotalTime>22</TotalTime>
  <Pages>1</Pages>
  <Words>644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Faculdades Católicas Salesianas</vt:lpstr>
    </vt:vector>
  </TitlesOfParts>
  <Company>MSMT</Company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Faculdades Católicas Salesianas</dc:title>
  <dc:subject/>
  <dc:creator>Amadeu Zanon Neto</dc:creator>
  <cp:keywords/>
  <dc:description>ALT-F11 says it's groovie!</dc:description>
  <cp:lastModifiedBy>Amadeu Zanon Neto</cp:lastModifiedBy>
  <cp:revision>12</cp:revision>
  <cp:lastPrinted>2017-03-31T18:05:00Z</cp:lastPrinted>
  <dcterms:created xsi:type="dcterms:W3CDTF">2024-10-01T14:14:00Z</dcterms:created>
  <dcterms:modified xsi:type="dcterms:W3CDTF">2026-09-20T15:47:00Z</dcterms:modified>
</cp:coreProperties>
</file>